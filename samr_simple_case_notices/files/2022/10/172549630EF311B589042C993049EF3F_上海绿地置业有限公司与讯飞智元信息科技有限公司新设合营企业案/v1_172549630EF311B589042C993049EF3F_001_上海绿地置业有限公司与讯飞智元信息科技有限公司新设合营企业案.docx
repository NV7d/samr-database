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1712" w14:textId="77777777" w:rsidR="00241353" w:rsidRPr="00AA01C2" w:rsidRDefault="00241353">
      <w:pPr>
        <w:jc w:val="center"/>
        <w:rPr>
          <w:rFonts w:eastAsia="黑体"/>
          <w:bCs/>
          <w:sz w:val="36"/>
          <w:szCs w:val="36"/>
        </w:rPr>
      </w:pPr>
      <w:r w:rsidRPr="00AA01C2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241353" w:rsidRPr="00AA01C2" w14:paraId="78A5291D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426F15D5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/>
              </w:rPr>
            </w:pPr>
            <w:proofErr w:type="spellStart"/>
            <w:r w:rsidRPr="00875386">
              <w:rPr>
                <w:rFonts w:ascii="宋体" w:hAnsi="宋体"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AA575CE" w14:textId="26C330B3" w:rsidR="00241353" w:rsidRPr="00875386" w:rsidRDefault="002C027D" w:rsidP="007A3F0D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  <w:lang w:val="en-US"/>
              </w:rPr>
            </w:pPr>
            <w:r w:rsidRPr="002C027D">
              <w:rPr>
                <w:rFonts w:ascii="宋体" w:hAnsi="宋体" w:hint="eastAsia"/>
                <w:bCs/>
                <w:color w:val="000000"/>
                <w:lang w:val="en-US"/>
              </w:rPr>
              <w:t>上海绿地置业有限公司与</w:t>
            </w:r>
            <w:proofErr w:type="gramStart"/>
            <w:r w:rsidRPr="002C027D">
              <w:rPr>
                <w:rFonts w:ascii="宋体" w:hAnsi="宋体" w:hint="eastAsia"/>
                <w:bCs/>
                <w:color w:val="000000"/>
                <w:lang w:val="en-US"/>
              </w:rPr>
              <w:t>讯飞智元信息</w:t>
            </w:r>
            <w:proofErr w:type="gramEnd"/>
            <w:r w:rsidRPr="002C027D">
              <w:rPr>
                <w:rFonts w:ascii="宋体" w:hAnsi="宋体" w:hint="eastAsia"/>
                <w:bCs/>
                <w:color w:val="000000"/>
                <w:lang w:val="en-US"/>
              </w:rPr>
              <w:t>科技有限公司新设合营企业案</w:t>
            </w:r>
          </w:p>
        </w:tc>
      </w:tr>
      <w:tr w:rsidR="00241353" w:rsidRPr="00AA01C2" w14:paraId="132F271E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3273019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14E6411" w14:textId="760924D9" w:rsidR="00FC302B" w:rsidRDefault="002C027D" w:rsidP="007A3F0D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 w:rsidRPr="002C027D">
              <w:rPr>
                <w:rFonts w:ascii="宋体" w:hAnsi="宋体" w:hint="eastAsia"/>
                <w:bCs/>
                <w:color w:val="000000"/>
              </w:rPr>
              <w:t>上海绿地置业有限公司</w:t>
            </w:r>
            <w:r w:rsidR="001B391E" w:rsidRPr="00875386">
              <w:rPr>
                <w:rFonts w:ascii="宋体" w:hAnsi="宋体"/>
                <w:bCs/>
                <w:color w:val="000000"/>
              </w:rPr>
              <w:t>（“</w:t>
            </w:r>
            <w:r>
              <w:rPr>
                <w:rFonts w:ascii="宋体" w:hAnsi="宋体" w:hint="eastAsia"/>
                <w:b/>
                <w:color w:val="000000"/>
              </w:rPr>
              <w:t>绿地置业</w:t>
            </w:r>
            <w:r w:rsidR="001B391E" w:rsidRPr="00875386">
              <w:rPr>
                <w:rFonts w:ascii="宋体" w:hAnsi="宋体"/>
                <w:bCs/>
                <w:color w:val="000000"/>
              </w:rPr>
              <w:t>”）</w:t>
            </w:r>
            <w:r w:rsidR="0001647E">
              <w:rPr>
                <w:rFonts w:ascii="宋体" w:hAnsi="宋体" w:hint="eastAsia"/>
                <w:bCs/>
                <w:color w:val="000000"/>
              </w:rPr>
              <w:t>与</w:t>
            </w:r>
            <w:proofErr w:type="gramStart"/>
            <w:r w:rsidR="00FB125D" w:rsidRPr="002C027D">
              <w:rPr>
                <w:rFonts w:ascii="宋体" w:hAnsi="宋体" w:hint="eastAsia"/>
                <w:bCs/>
                <w:color w:val="000000"/>
                <w:lang w:val="en-US"/>
              </w:rPr>
              <w:t>讯飞智元信息</w:t>
            </w:r>
            <w:proofErr w:type="gramEnd"/>
            <w:r w:rsidR="00FB125D" w:rsidRPr="002C027D">
              <w:rPr>
                <w:rFonts w:ascii="宋体" w:hAnsi="宋体" w:hint="eastAsia"/>
                <w:bCs/>
                <w:color w:val="000000"/>
                <w:lang w:val="en-US"/>
              </w:rPr>
              <w:t>科技有限公司</w:t>
            </w:r>
            <w:r w:rsidR="001B391E" w:rsidRPr="00875386">
              <w:rPr>
                <w:rFonts w:ascii="宋体" w:hAnsi="宋体"/>
                <w:bCs/>
                <w:color w:val="000000"/>
              </w:rPr>
              <w:t>（“</w:t>
            </w:r>
            <w:r w:rsidR="00FB125D">
              <w:rPr>
                <w:rFonts w:ascii="宋体" w:hAnsi="宋体" w:hint="eastAsia"/>
                <w:b/>
                <w:color w:val="000000"/>
              </w:rPr>
              <w:t>讯飞智元</w:t>
            </w:r>
            <w:r w:rsidR="001B391E" w:rsidRPr="00875386">
              <w:rPr>
                <w:rFonts w:ascii="宋体" w:hAnsi="宋体"/>
                <w:bCs/>
                <w:color w:val="000000"/>
              </w:rPr>
              <w:t>”）</w:t>
            </w:r>
            <w:r w:rsidR="0001647E">
              <w:rPr>
                <w:rFonts w:ascii="宋体" w:hAnsi="宋体" w:hint="eastAsia"/>
                <w:bCs/>
                <w:color w:val="000000"/>
              </w:rPr>
              <w:t>签署《</w:t>
            </w:r>
            <w:r w:rsidR="00BA26CB">
              <w:rPr>
                <w:rFonts w:ascii="宋体" w:hAnsi="宋体" w:hint="eastAsia"/>
                <w:bCs/>
                <w:color w:val="000000"/>
              </w:rPr>
              <w:t>合资</w:t>
            </w:r>
            <w:r w:rsidR="0001647E">
              <w:rPr>
                <w:rFonts w:ascii="宋体" w:hAnsi="宋体" w:hint="eastAsia"/>
                <w:bCs/>
                <w:color w:val="000000"/>
              </w:rPr>
              <w:t>协议》</w:t>
            </w:r>
            <w:r w:rsidR="00280058">
              <w:rPr>
                <w:rFonts w:ascii="宋体" w:hAnsi="宋体" w:hint="eastAsia"/>
                <w:bCs/>
                <w:color w:val="000000"/>
              </w:rPr>
              <w:t>，</w:t>
            </w:r>
            <w:r w:rsidR="001B391E" w:rsidRPr="00875386">
              <w:rPr>
                <w:rFonts w:ascii="宋体" w:hAnsi="宋体"/>
                <w:bCs/>
                <w:color w:val="000000"/>
              </w:rPr>
              <w:t>拟</w:t>
            </w:r>
            <w:r w:rsidR="00673D6B">
              <w:rPr>
                <w:rFonts w:ascii="宋体" w:hAnsi="宋体" w:hint="eastAsia"/>
                <w:bCs/>
                <w:color w:val="000000"/>
              </w:rPr>
              <w:t>在中国境内</w:t>
            </w:r>
            <w:r w:rsidR="001B391E" w:rsidRPr="00875386">
              <w:rPr>
                <w:rFonts w:ascii="宋体" w:hAnsi="宋体"/>
                <w:bCs/>
                <w:color w:val="000000"/>
              </w:rPr>
              <w:t>共同新设合营企业</w:t>
            </w:r>
            <w:r w:rsidR="00FC302B">
              <w:rPr>
                <w:rFonts w:ascii="宋体" w:hAnsi="宋体" w:hint="eastAsia"/>
                <w:bCs/>
                <w:color w:val="000000"/>
              </w:rPr>
              <w:t>（“</w:t>
            </w:r>
            <w:r w:rsidR="00FC302B" w:rsidRPr="00FC302B">
              <w:rPr>
                <w:rFonts w:ascii="宋体" w:hAnsi="宋体" w:hint="eastAsia"/>
                <w:b/>
                <w:color w:val="000000"/>
              </w:rPr>
              <w:t>本次交易</w:t>
            </w:r>
            <w:r w:rsidR="00FC302B">
              <w:rPr>
                <w:rFonts w:ascii="宋体" w:hAnsi="宋体" w:hint="eastAsia"/>
                <w:bCs/>
                <w:color w:val="000000"/>
              </w:rPr>
              <w:t>”）。</w:t>
            </w:r>
            <w:r w:rsidR="00B44098">
              <w:rPr>
                <w:rFonts w:ascii="宋体" w:hAnsi="宋体" w:hint="eastAsia"/>
                <w:bCs/>
                <w:color w:val="000000"/>
              </w:rPr>
              <w:t>合营企业</w:t>
            </w:r>
            <w:r w:rsidR="00B44098" w:rsidRPr="00875386">
              <w:rPr>
                <w:rFonts w:ascii="宋体" w:hAnsi="宋体"/>
                <w:bCs/>
                <w:color w:val="000000"/>
              </w:rPr>
              <w:t>将</w:t>
            </w:r>
            <w:r w:rsidR="00B44098" w:rsidRPr="00215AF9">
              <w:rPr>
                <w:rFonts w:ascii="宋体" w:hAnsi="宋体" w:hint="eastAsia"/>
                <w:bCs/>
                <w:color w:val="000000"/>
              </w:rPr>
              <w:t>主要在苏州市从事园区类项目信息化、数字化建设与运营业务</w:t>
            </w:r>
            <w:r w:rsidR="00B44098">
              <w:rPr>
                <w:rFonts w:ascii="宋体" w:hAnsi="宋体" w:hint="eastAsia"/>
                <w:bCs/>
                <w:color w:val="000000"/>
              </w:rPr>
              <w:t>，</w:t>
            </w:r>
            <w:r w:rsidR="00B44098" w:rsidRPr="00215AF9">
              <w:rPr>
                <w:rFonts w:ascii="宋体" w:hAnsi="宋体" w:hint="eastAsia"/>
                <w:bCs/>
                <w:color w:val="000000"/>
              </w:rPr>
              <w:t>即智慧园区解决方案业务</w:t>
            </w:r>
            <w:r w:rsidR="00B44098">
              <w:rPr>
                <w:rFonts w:ascii="宋体" w:hAnsi="宋体" w:hint="eastAsia"/>
                <w:bCs/>
                <w:color w:val="000000"/>
              </w:rPr>
              <w:t>。</w:t>
            </w:r>
          </w:p>
          <w:p w14:paraId="2FBEC870" w14:textId="77777777" w:rsidR="00FC302B" w:rsidRDefault="00FC302B" w:rsidP="007A3F0D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</w:p>
          <w:p w14:paraId="416D24F2" w14:textId="50FAB115" w:rsidR="00241353" w:rsidRPr="00875386" w:rsidRDefault="00FC302B" w:rsidP="007A3F0D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</w:rPr>
            </w:pPr>
            <w:r>
              <w:rPr>
                <w:rFonts w:ascii="宋体" w:hAnsi="宋体" w:hint="eastAsia"/>
                <w:bCs/>
                <w:color w:val="000000"/>
              </w:rPr>
              <w:t>本次</w:t>
            </w:r>
            <w:r w:rsidR="00C346D1">
              <w:rPr>
                <w:rFonts w:ascii="宋体" w:hAnsi="宋体" w:hint="eastAsia"/>
                <w:bCs/>
                <w:color w:val="000000"/>
              </w:rPr>
              <w:t>交易</w:t>
            </w:r>
            <w:r>
              <w:rPr>
                <w:rFonts w:ascii="宋体" w:hAnsi="宋体" w:hint="eastAsia"/>
                <w:bCs/>
                <w:color w:val="000000"/>
              </w:rPr>
              <w:t>完成</w:t>
            </w:r>
            <w:r w:rsidR="00C346D1">
              <w:rPr>
                <w:rFonts w:ascii="宋体" w:hAnsi="宋体" w:hint="eastAsia"/>
                <w:bCs/>
                <w:color w:val="000000"/>
              </w:rPr>
              <w:t>后</w:t>
            </w:r>
            <w:r w:rsidR="00B44098">
              <w:rPr>
                <w:rFonts w:ascii="宋体" w:hAnsi="宋体" w:hint="eastAsia"/>
                <w:bCs/>
                <w:color w:val="000000"/>
              </w:rPr>
              <w:t>，</w:t>
            </w:r>
            <w:r w:rsidR="00AB614D">
              <w:rPr>
                <w:rFonts w:ascii="宋体" w:hAnsi="宋体" w:hint="eastAsia"/>
                <w:bCs/>
                <w:color w:val="000000"/>
              </w:rPr>
              <w:t>绿地置业</w:t>
            </w:r>
            <w:r w:rsidR="00785110">
              <w:rPr>
                <w:rFonts w:ascii="宋体" w:hAnsi="宋体" w:hint="eastAsia"/>
                <w:bCs/>
                <w:color w:val="000000"/>
              </w:rPr>
              <w:t>和</w:t>
            </w:r>
            <w:r w:rsidR="00AB614D">
              <w:rPr>
                <w:rFonts w:ascii="宋体" w:hAnsi="宋体" w:hint="eastAsia"/>
                <w:bCs/>
                <w:color w:val="000000"/>
              </w:rPr>
              <w:t>讯飞智元</w:t>
            </w:r>
            <w:r w:rsidR="001B391E" w:rsidRPr="00875386">
              <w:rPr>
                <w:rFonts w:ascii="宋体" w:hAnsi="宋体"/>
                <w:bCs/>
                <w:color w:val="000000"/>
              </w:rPr>
              <w:t>将</w:t>
            </w:r>
            <w:r w:rsidR="00785110">
              <w:rPr>
                <w:rFonts w:ascii="宋体" w:hAnsi="宋体" w:hint="eastAsia"/>
                <w:bCs/>
                <w:color w:val="000000"/>
              </w:rPr>
              <w:t>分别</w:t>
            </w:r>
            <w:r w:rsidR="001B391E" w:rsidRPr="00875386">
              <w:rPr>
                <w:rFonts w:ascii="宋体" w:hAnsi="宋体"/>
                <w:bCs/>
                <w:color w:val="000000"/>
              </w:rPr>
              <w:t>持有合营企业51%</w:t>
            </w:r>
            <w:r w:rsidR="00785110">
              <w:rPr>
                <w:rFonts w:ascii="宋体" w:hAnsi="宋体" w:hint="eastAsia"/>
                <w:bCs/>
                <w:color w:val="000000"/>
              </w:rPr>
              <w:t>和</w:t>
            </w:r>
            <w:r w:rsidR="001B391E" w:rsidRPr="00875386">
              <w:rPr>
                <w:rFonts w:ascii="宋体" w:hAnsi="宋体"/>
                <w:bCs/>
                <w:color w:val="000000"/>
              </w:rPr>
              <w:t>49%的股权</w:t>
            </w:r>
            <w:r w:rsidR="004C173C">
              <w:rPr>
                <w:rFonts w:ascii="宋体" w:hAnsi="宋体" w:hint="eastAsia"/>
                <w:bCs/>
                <w:color w:val="000000"/>
              </w:rPr>
              <w:t>，共同控制合营企业。</w:t>
            </w:r>
          </w:p>
        </w:tc>
      </w:tr>
      <w:tr w:rsidR="00241353" w:rsidRPr="00AA01C2" w14:paraId="202AF1F2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2FC5D27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>参与集中的经营者简介（每个限</w:t>
            </w:r>
            <w:r w:rsidRPr="00875386">
              <w:rPr>
                <w:rFonts w:ascii="宋体" w:hAnsi="宋体" w:cs="Times New Roman"/>
                <w:bCs/>
                <w:color w:val="000000"/>
                <w:lang w:val="en-US" w:eastAsia="zh-CN"/>
              </w:rPr>
              <w:t>100字以内</w:t>
            </w: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68E5DEF" w14:textId="5F6E2765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val="en-US" w:eastAsia="zh-CN"/>
              </w:rPr>
              <w:t>1.</w:t>
            </w:r>
            <w:r w:rsidR="008511A9"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绿地置业</w:t>
            </w:r>
          </w:p>
        </w:tc>
        <w:tc>
          <w:tcPr>
            <w:tcW w:w="6093" w:type="dxa"/>
            <w:vAlign w:val="center"/>
          </w:tcPr>
          <w:p w14:paraId="4EB67F94" w14:textId="3EBF79C1" w:rsidR="00241353" w:rsidRDefault="009F7C69" w:rsidP="007A3F0D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lang w:val="en-US"/>
              </w:rPr>
            </w:pPr>
            <w:r>
              <w:rPr>
                <w:rFonts w:ascii="宋体" w:hAnsi="宋体" w:hint="eastAsia"/>
                <w:lang w:val="en-US"/>
              </w:rPr>
              <w:t>绿地置业</w:t>
            </w:r>
            <w:r w:rsidR="00D41CD5" w:rsidRPr="00875386">
              <w:rPr>
                <w:rFonts w:ascii="宋体" w:hAnsi="宋体" w:hint="eastAsia"/>
                <w:lang w:val="en-US"/>
              </w:rPr>
              <w:t>于</w:t>
            </w:r>
            <w:r>
              <w:rPr>
                <w:rFonts w:ascii="宋体" w:hAnsi="宋体" w:hint="eastAsia"/>
                <w:lang w:val="en-US"/>
              </w:rPr>
              <w:t>2</w:t>
            </w:r>
            <w:r>
              <w:rPr>
                <w:rFonts w:ascii="宋体" w:hAnsi="宋体"/>
                <w:lang w:val="en-US"/>
              </w:rPr>
              <w:t>007</w:t>
            </w:r>
            <w:r w:rsidR="00D41CD5" w:rsidRPr="00875386">
              <w:rPr>
                <w:rFonts w:ascii="宋体" w:hAnsi="宋体" w:hint="eastAsia"/>
                <w:lang w:val="en-US"/>
              </w:rPr>
              <w:t>年</w:t>
            </w:r>
            <w:r>
              <w:rPr>
                <w:rFonts w:ascii="宋体" w:hAnsi="宋体" w:hint="eastAsia"/>
                <w:lang w:val="en-US"/>
              </w:rPr>
              <w:t>4</w:t>
            </w:r>
            <w:r w:rsidR="00D41CD5" w:rsidRPr="00875386">
              <w:rPr>
                <w:rFonts w:ascii="宋体" w:hAnsi="宋体" w:hint="eastAsia"/>
                <w:lang w:val="en-US"/>
              </w:rPr>
              <w:t>月</w:t>
            </w:r>
            <w:r>
              <w:rPr>
                <w:rFonts w:ascii="宋体" w:hAnsi="宋体" w:hint="eastAsia"/>
                <w:lang w:val="en-US"/>
              </w:rPr>
              <w:t>5</w:t>
            </w:r>
            <w:r w:rsidR="00D41CD5" w:rsidRPr="00875386">
              <w:rPr>
                <w:rFonts w:ascii="宋体" w:hAnsi="宋体" w:hint="eastAsia"/>
                <w:lang w:val="en-US"/>
              </w:rPr>
              <w:t>日成立于中国</w:t>
            </w:r>
            <w:r>
              <w:rPr>
                <w:rFonts w:ascii="宋体" w:hAnsi="宋体" w:hint="eastAsia"/>
                <w:lang w:val="en-US"/>
              </w:rPr>
              <w:t>上海市</w:t>
            </w:r>
            <w:r w:rsidR="00D41CD5" w:rsidRPr="00875386">
              <w:rPr>
                <w:rFonts w:ascii="宋体" w:hAnsi="宋体" w:hint="eastAsia"/>
                <w:lang w:val="en-US"/>
              </w:rPr>
              <w:t>，</w:t>
            </w:r>
            <w:r w:rsidR="00C81D98" w:rsidRPr="00875386">
              <w:rPr>
                <w:rFonts w:ascii="宋体" w:hAnsi="宋体" w:hint="eastAsia"/>
                <w:lang w:val="en-US"/>
              </w:rPr>
              <w:t>主要</w:t>
            </w:r>
            <w:r w:rsidR="009B0622" w:rsidRPr="009B0622">
              <w:rPr>
                <w:rFonts w:ascii="宋体" w:hAnsi="宋体" w:hint="eastAsia"/>
                <w:lang w:val="en-US"/>
              </w:rPr>
              <w:t>在中国境内江浙沪地区从事大型办公、商业等项目开发业务</w:t>
            </w:r>
            <w:r w:rsidR="00D41CD5" w:rsidRPr="00875386">
              <w:rPr>
                <w:rFonts w:ascii="宋体" w:hAnsi="宋体" w:hint="eastAsia"/>
                <w:lang w:val="en-US"/>
              </w:rPr>
              <w:t>。</w:t>
            </w:r>
          </w:p>
          <w:p w14:paraId="0A165494" w14:textId="77777777" w:rsidR="00FC302B" w:rsidRDefault="00FC302B" w:rsidP="007A3F0D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lang w:val="en-US"/>
              </w:rPr>
            </w:pPr>
          </w:p>
          <w:p w14:paraId="721163B4" w14:textId="1E06FA9E" w:rsidR="0017723E" w:rsidRPr="00875386" w:rsidRDefault="007A67A4" w:rsidP="007A3F0D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lang w:val="en-US"/>
              </w:rPr>
            </w:pPr>
            <w:r>
              <w:rPr>
                <w:rFonts w:ascii="宋体" w:hAnsi="宋体" w:hint="eastAsia"/>
                <w:lang w:val="en-US"/>
              </w:rPr>
              <w:t>绿地置业</w:t>
            </w:r>
            <w:r w:rsidR="0017723E" w:rsidRPr="00875386">
              <w:rPr>
                <w:rFonts w:ascii="宋体" w:hAnsi="宋体" w:hint="eastAsia"/>
                <w:lang w:val="en-US"/>
              </w:rPr>
              <w:t>最终控制人</w:t>
            </w:r>
            <w:r w:rsidR="008B5737">
              <w:rPr>
                <w:rFonts w:ascii="宋体" w:hAnsi="宋体" w:hint="eastAsia"/>
                <w:lang w:val="en-US"/>
              </w:rPr>
              <w:t>为</w:t>
            </w:r>
            <w:r w:rsidR="008B5737" w:rsidRPr="008B5737">
              <w:rPr>
                <w:rFonts w:ascii="宋体" w:hAnsi="宋体" w:hint="eastAsia"/>
                <w:lang w:val="en-US"/>
              </w:rPr>
              <w:t>绿地控股集团股份有限公司</w:t>
            </w:r>
            <w:r w:rsidR="00510416">
              <w:rPr>
                <w:rFonts w:ascii="宋体" w:hAnsi="宋体" w:hint="eastAsia"/>
                <w:lang w:val="en-US"/>
              </w:rPr>
              <w:t>，</w:t>
            </w:r>
            <w:r w:rsidR="00B76775" w:rsidRPr="00B76775">
              <w:rPr>
                <w:rFonts w:ascii="宋体" w:hAnsi="宋体" w:hint="eastAsia"/>
                <w:lang w:val="en-US"/>
              </w:rPr>
              <w:t>在全球范围内从事以房地产、基建为主</w:t>
            </w:r>
            <w:r w:rsidR="00FC302B">
              <w:rPr>
                <w:rFonts w:ascii="宋体" w:hAnsi="宋体" w:hint="eastAsia"/>
                <w:lang w:val="en-US"/>
              </w:rPr>
              <w:t>的多种业务类型</w:t>
            </w:r>
            <w:r w:rsidR="00507A89">
              <w:rPr>
                <w:rFonts w:ascii="宋体" w:hAnsi="宋体" w:hint="eastAsia"/>
                <w:lang w:val="en-US"/>
              </w:rPr>
              <w:t>。</w:t>
            </w:r>
          </w:p>
        </w:tc>
      </w:tr>
      <w:tr w:rsidR="00241353" w:rsidRPr="00AA01C2" w14:paraId="23E3BAA6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A9086A4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589FE20" w14:textId="73297A45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val="en-US" w:eastAsia="zh-CN"/>
              </w:rPr>
              <w:t>2.</w:t>
            </w:r>
            <w:r w:rsidR="00E719CC"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讯飞智元</w:t>
            </w:r>
          </w:p>
          <w:p w14:paraId="19E6BC1D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43CB57A3" w14:textId="52AEA66C" w:rsidR="00EE686F" w:rsidRPr="00B33DE7" w:rsidRDefault="00B85FF3" w:rsidP="007A3F0D">
            <w:pPr>
              <w:adjustRightInd w:val="0"/>
              <w:snapToGrid w:val="0"/>
              <w:spacing w:after="0"/>
              <w:rPr>
                <w:rFonts w:ascii="宋体" w:hAnsi="宋体"/>
                <w:b/>
                <w:color w:val="000000"/>
                <w:lang w:val="en-US"/>
              </w:rPr>
            </w:pPr>
            <w:r>
              <w:rPr>
                <w:rFonts w:ascii="宋体" w:hAnsi="宋体" w:hint="eastAsia"/>
                <w:bCs/>
                <w:color w:val="000000"/>
                <w:lang w:val="en-US"/>
              </w:rPr>
              <w:t>讯飞智元</w:t>
            </w:r>
            <w:r w:rsidR="00EE686F" w:rsidRPr="00875386">
              <w:rPr>
                <w:rFonts w:ascii="宋体" w:hAnsi="宋体" w:hint="eastAsia"/>
                <w:bCs/>
                <w:color w:val="000000"/>
                <w:lang w:val="en-US"/>
              </w:rPr>
              <w:t>于2</w:t>
            </w:r>
            <w:r w:rsidR="00EE686F" w:rsidRPr="00875386">
              <w:rPr>
                <w:rFonts w:ascii="宋体" w:hAnsi="宋体"/>
                <w:bCs/>
                <w:color w:val="000000"/>
                <w:lang w:val="en-US"/>
              </w:rPr>
              <w:t>0</w:t>
            </w:r>
            <w:r>
              <w:rPr>
                <w:rFonts w:ascii="宋体" w:hAnsi="宋体"/>
                <w:bCs/>
                <w:color w:val="000000"/>
                <w:lang w:val="en-US"/>
              </w:rPr>
              <w:t>02</w:t>
            </w:r>
            <w:r w:rsidR="00EE686F" w:rsidRPr="00875386">
              <w:rPr>
                <w:rFonts w:ascii="宋体" w:hAnsi="宋体" w:hint="eastAsia"/>
                <w:bCs/>
                <w:color w:val="000000"/>
                <w:lang w:val="en-US"/>
              </w:rPr>
              <w:t>年1</w:t>
            </w:r>
            <w:r>
              <w:rPr>
                <w:rFonts w:ascii="宋体" w:hAnsi="宋体"/>
                <w:bCs/>
                <w:color w:val="000000"/>
                <w:lang w:val="en-US"/>
              </w:rPr>
              <w:t>0</w:t>
            </w:r>
            <w:r w:rsidR="00EE686F" w:rsidRPr="00875386">
              <w:rPr>
                <w:rFonts w:ascii="宋体" w:hAnsi="宋体" w:hint="eastAsia"/>
                <w:bCs/>
                <w:color w:val="000000"/>
                <w:lang w:val="en-US"/>
              </w:rPr>
              <w:t>月</w:t>
            </w:r>
            <w:r>
              <w:rPr>
                <w:rFonts w:ascii="宋体" w:hAnsi="宋体"/>
                <w:bCs/>
                <w:color w:val="000000"/>
                <w:lang w:val="en-US"/>
              </w:rPr>
              <w:t>25</w:t>
            </w:r>
            <w:r w:rsidR="00EE686F" w:rsidRPr="00875386">
              <w:rPr>
                <w:rFonts w:ascii="宋体" w:hAnsi="宋体" w:hint="eastAsia"/>
                <w:bCs/>
                <w:color w:val="000000"/>
                <w:lang w:val="en-US"/>
              </w:rPr>
              <w:t>日成立于中国</w:t>
            </w:r>
            <w:r w:rsidR="00BB6EF2">
              <w:rPr>
                <w:rFonts w:ascii="宋体" w:hAnsi="宋体" w:hint="eastAsia"/>
                <w:bCs/>
                <w:color w:val="000000"/>
                <w:lang w:val="en-US"/>
              </w:rPr>
              <w:t>安徽</w:t>
            </w:r>
            <w:r w:rsidR="00EE686F" w:rsidRPr="00875386">
              <w:rPr>
                <w:rFonts w:ascii="宋体" w:hAnsi="宋体" w:hint="eastAsia"/>
                <w:bCs/>
                <w:color w:val="000000"/>
                <w:lang w:val="en-US"/>
              </w:rPr>
              <w:t>省，</w:t>
            </w:r>
            <w:r w:rsidR="00D568D4" w:rsidRPr="0006740E">
              <w:rPr>
                <w:rFonts w:ascii="宋体" w:hAnsi="宋体" w:hint="eastAsia"/>
                <w:bCs/>
                <w:color w:val="000000"/>
                <w:lang w:val="en-US"/>
              </w:rPr>
              <w:t>主要</w:t>
            </w:r>
            <w:r w:rsidR="00750568">
              <w:rPr>
                <w:rFonts w:ascii="宋体" w:hAnsi="宋体" w:hint="eastAsia"/>
                <w:bCs/>
                <w:color w:val="000000"/>
                <w:lang w:val="en-US"/>
              </w:rPr>
              <w:t>在中国境内</w:t>
            </w:r>
            <w:r w:rsidR="00750568" w:rsidRPr="00750568">
              <w:rPr>
                <w:rFonts w:ascii="宋体" w:hAnsi="宋体" w:hint="eastAsia"/>
                <w:bCs/>
                <w:color w:val="000000"/>
                <w:lang w:val="en-US"/>
              </w:rPr>
              <w:t>从事软件研发和行业解决方案服务等业务</w:t>
            </w:r>
            <w:r w:rsidR="00750568">
              <w:rPr>
                <w:rFonts w:ascii="宋体" w:hAnsi="宋体" w:hint="eastAsia"/>
                <w:bCs/>
                <w:color w:val="000000"/>
                <w:lang w:val="en-US"/>
              </w:rPr>
              <w:t>。</w:t>
            </w:r>
          </w:p>
          <w:p w14:paraId="368E9A63" w14:textId="77777777" w:rsidR="00FC302B" w:rsidRDefault="00FC302B" w:rsidP="007A3F0D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  <w:lang w:val="en-US"/>
              </w:rPr>
            </w:pPr>
          </w:p>
          <w:p w14:paraId="4253CCC7" w14:textId="6B2A3C0A" w:rsidR="00241353" w:rsidRPr="00875386" w:rsidRDefault="0059226C" w:rsidP="007A3F0D"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  <w:lang w:val="en-US"/>
              </w:rPr>
            </w:pPr>
            <w:r>
              <w:rPr>
                <w:rFonts w:ascii="宋体" w:hAnsi="宋体" w:hint="eastAsia"/>
                <w:bCs/>
                <w:color w:val="000000"/>
                <w:lang w:val="en-US"/>
              </w:rPr>
              <w:t>讯飞智元</w:t>
            </w:r>
            <w:r w:rsidR="00294E28">
              <w:rPr>
                <w:rFonts w:ascii="宋体" w:hAnsi="宋体" w:hint="eastAsia"/>
                <w:bCs/>
                <w:color w:val="000000"/>
                <w:lang w:val="en-US"/>
              </w:rPr>
              <w:t>最终控制人</w:t>
            </w:r>
            <w:r w:rsidR="00AA0981">
              <w:rPr>
                <w:rFonts w:ascii="宋体" w:hAnsi="宋体" w:hint="eastAsia"/>
                <w:bCs/>
                <w:color w:val="000000"/>
                <w:lang w:val="en-US"/>
              </w:rPr>
              <w:t>为</w:t>
            </w:r>
            <w:r w:rsidR="000A5E2D">
              <w:rPr>
                <w:rFonts w:ascii="宋体" w:hAnsi="宋体" w:hint="eastAsia"/>
                <w:bCs/>
                <w:color w:val="000000"/>
                <w:lang w:val="en-US"/>
              </w:rPr>
              <w:t>自然人刘庆峰及其一致行动人</w:t>
            </w:r>
            <w:r w:rsidR="00984D43">
              <w:rPr>
                <w:rFonts w:ascii="宋体" w:hAnsi="宋体" w:hint="eastAsia"/>
                <w:bCs/>
                <w:color w:val="000000"/>
                <w:lang w:val="en-US"/>
              </w:rPr>
              <w:t>中科大资产经营有限责任公司</w:t>
            </w:r>
            <w:r w:rsidR="00AA0981">
              <w:rPr>
                <w:rFonts w:ascii="宋体" w:hAnsi="宋体" w:hint="eastAsia"/>
                <w:bCs/>
                <w:color w:val="000000"/>
                <w:lang w:val="en-US"/>
              </w:rPr>
              <w:t>，</w:t>
            </w:r>
            <w:r w:rsidR="00586EA0" w:rsidRPr="00586EA0">
              <w:rPr>
                <w:rFonts w:ascii="宋体" w:hAnsi="宋体" w:hint="eastAsia"/>
                <w:bCs/>
                <w:color w:val="000000"/>
                <w:lang w:val="en-US"/>
              </w:rPr>
              <w:t>主要从事科技成果转化和推广</w:t>
            </w:r>
            <w:r w:rsidR="00461926">
              <w:rPr>
                <w:rFonts w:ascii="宋体" w:hAnsi="宋体" w:hint="eastAsia"/>
                <w:bCs/>
                <w:color w:val="000000"/>
                <w:lang w:val="en-US"/>
              </w:rPr>
              <w:t>等</w:t>
            </w:r>
            <w:r w:rsidR="00C04E6D">
              <w:rPr>
                <w:rFonts w:ascii="宋体" w:hAnsi="宋体" w:hint="eastAsia"/>
                <w:bCs/>
                <w:color w:val="000000"/>
                <w:lang w:val="en-US"/>
              </w:rPr>
              <w:t>业务</w:t>
            </w:r>
            <w:r w:rsidR="00FF7D50">
              <w:rPr>
                <w:rFonts w:ascii="宋体" w:hAnsi="宋体" w:hint="eastAsia"/>
                <w:bCs/>
                <w:color w:val="000000"/>
                <w:lang w:val="en-US"/>
              </w:rPr>
              <w:t>。</w:t>
            </w:r>
          </w:p>
        </w:tc>
      </w:tr>
      <w:tr w:rsidR="00241353" w:rsidRPr="00AA01C2" w14:paraId="38584FD8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27C294D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0495541" w14:textId="086C5B58" w:rsidR="00241353" w:rsidRPr="00875386" w:rsidRDefault="00111D82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="00241353"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241353" w:rsidRPr="00AA01C2" w14:paraId="4A0C67F7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EFBD1E9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DB09337" w14:textId="08F60421" w:rsidR="00241353" w:rsidRPr="00875386" w:rsidRDefault="00061B87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="00241353"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241353" w:rsidRPr="00AA01C2" w14:paraId="7CAA37DB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8FD5767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A0F011C" w14:textId="2B53CD27" w:rsidR="00241353" w:rsidRPr="00875386" w:rsidRDefault="00111D82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FE"/>
            </w:r>
            <w:r w:rsidR="00241353"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241353" w:rsidRPr="00AA01C2" w14:paraId="257CDB63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92DBE9A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F5DF1A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241353" w:rsidRPr="00AA01C2" w14:paraId="686E02F3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1F930DE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FD48E91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241353" w:rsidRPr="00AA01C2" w14:paraId="5EF1C51E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F741FE8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F8FC40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 w:rsidRPr="00875386"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41353" w:rsidRPr="00AA01C2" w14:paraId="4E28242D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C23EDA1" w14:textId="77777777" w:rsidR="00241353" w:rsidRPr="00875386" w:rsidRDefault="00241353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 w:rsidRPr="00875386">
              <w:rPr>
                <w:rFonts w:ascii="宋体" w:hAnsi="宋体"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42B1C4C" w14:textId="7CCE2C66" w:rsidR="00672DCB" w:rsidRDefault="00672DCB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  <w:r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混合集中</w:t>
            </w:r>
            <w:r w:rsidR="00237C35"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：</w:t>
            </w:r>
          </w:p>
          <w:p w14:paraId="4CE81DBB" w14:textId="0FFDBC3D" w:rsidR="003D7AC3" w:rsidRDefault="00760605" w:rsidP="007A3F0D">
            <w:pPr>
              <w:pStyle w:val="a0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  <w:r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>021</w:t>
            </w:r>
            <w:r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年中国境内智慧园区解决方案市场</w:t>
            </w:r>
            <w:r w:rsidR="006C70DD">
              <w:rPr>
                <w:rFonts w:ascii="宋体" w:hAnsi="宋体" w:cs="Times New Roman" w:hint="eastAsia"/>
                <w:bCs/>
                <w:color w:val="000000"/>
                <w:lang w:eastAsia="zh-CN"/>
              </w:rPr>
              <w:t>：</w:t>
            </w:r>
          </w:p>
          <w:p w14:paraId="7FC89C7B" w14:textId="409E5A99" w:rsidR="00241353" w:rsidRPr="004A0037" w:rsidRDefault="00437354" w:rsidP="0030584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讯飞智元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592E53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</w:t>
            </w:r>
            <w:r w:rsidR="00BB77F8"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</w:tc>
      </w:tr>
    </w:tbl>
    <w:p w14:paraId="7500B82C" w14:textId="77777777" w:rsidR="00241353" w:rsidRPr="00AA01C2" w:rsidRDefault="00241353" w:rsidP="00ED38C5">
      <w:pPr>
        <w:pStyle w:val="a0"/>
        <w:adjustRightInd w:val="0"/>
        <w:snapToGrid w:val="0"/>
        <w:spacing w:after="0"/>
        <w:rPr>
          <w:rFonts w:cs="Times New Roman"/>
          <w:bCs/>
          <w:color w:val="000000"/>
          <w:sz w:val="28"/>
          <w:szCs w:val="28"/>
          <w:lang w:eastAsia="zh-CN"/>
        </w:rPr>
      </w:pPr>
    </w:p>
    <w:sectPr w:rsidR="00241353" w:rsidRPr="00AA01C2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E5743" w14:textId="77777777" w:rsidR="004F4C3C" w:rsidRDefault="004F4C3C">
      <w:pPr>
        <w:spacing w:after="0"/>
      </w:pPr>
      <w:r>
        <w:separator/>
      </w:r>
    </w:p>
  </w:endnote>
  <w:endnote w:type="continuationSeparator" w:id="0">
    <w:p w14:paraId="23F63085" w14:textId="77777777" w:rsidR="004F4C3C" w:rsidRDefault="004F4C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241353" w14:paraId="7EFE76BD" w14:textId="77777777">
      <w:tc>
        <w:tcPr>
          <w:tcW w:w="3080" w:type="dxa"/>
        </w:tcPr>
        <w:p w14:paraId="6F3E0E06" w14:textId="77777777" w:rsidR="00241353" w:rsidRDefault="00241353">
          <w:pPr>
            <w:pStyle w:val="aff4"/>
          </w:pPr>
        </w:p>
      </w:tc>
      <w:tc>
        <w:tcPr>
          <w:tcW w:w="3081" w:type="dxa"/>
        </w:tcPr>
        <w:p w14:paraId="3AACE71A" w14:textId="77777777" w:rsidR="00241353" w:rsidRDefault="00241353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640F2A" w:rsidRPr="00640F2A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62AB214" w14:textId="77777777" w:rsidR="00241353" w:rsidRDefault="00241353">
          <w:pPr>
            <w:pStyle w:val="FooterRight"/>
          </w:pPr>
        </w:p>
      </w:tc>
    </w:tr>
  </w:tbl>
  <w:p w14:paraId="031E29D3" w14:textId="77777777" w:rsidR="00241353" w:rsidRDefault="00241353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EF282" w14:textId="77777777" w:rsidR="004F4C3C" w:rsidRDefault="004F4C3C">
      <w:pPr>
        <w:spacing w:after="0"/>
      </w:pPr>
      <w:r>
        <w:separator/>
      </w:r>
    </w:p>
  </w:footnote>
  <w:footnote w:type="continuationSeparator" w:id="0">
    <w:p w14:paraId="1CCB3155" w14:textId="77777777" w:rsidR="004F4C3C" w:rsidRDefault="004F4C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676231137">
    <w:abstractNumId w:val="2"/>
  </w:num>
  <w:num w:numId="2" w16cid:durableId="1122190267">
    <w:abstractNumId w:val="0"/>
  </w:num>
  <w:num w:numId="3" w16cid:durableId="83692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1647E"/>
    <w:rsid w:val="00017EF3"/>
    <w:rsid w:val="00021AB2"/>
    <w:rsid w:val="000326C8"/>
    <w:rsid w:val="00041C40"/>
    <w:rsid w:val="0004292A"/>
    <w:rsid w:val="000430A4"/>
    <w:rsid w:val="000467AA"/>
    <w:rsid w:val="00061B87"/>
    <w:rsid w:val="00062616"/>
    <w:rsid w:val="0006305D"/>
    <w:rsid w:val="0006740E"/>
    <w:rsid w:val="00072125"/>
    <w:rsid w:val="00073E6B"/>
    <w:rsid w:val="0007723F"/>
    <w:rsid w:val="00077D60"/>
    <w:rsid w:val="00083083"/>
    <w:rsid w:val="00083590"/>
    <w:rsid w:val="00085057"/>
    <w:rsid w:val="00092F4E"/>
    <w:rsid w:val="000A5E2D"/>
    <w:rsid w:val="000B58E5"/>
    <w:rsid w:val="000B653C"/>
    <w:rsid w:val="000B6F67"/>
    <w:rsid w:val="000C6953"/>
    <w:rsid w:val="000D1782"/>
    <w:rsid w:val="000D2CCF"/>
    <w:rsid w:val="000E1AD9"/>
    <w:rsid w:val="000E29A9"/>
    <w:rsid w:val="000E3A81"/>
    <w:rsid w:val="000F42AB"/>
    <w:rsid w:val="001038A7"/>
    <w:rsid w:val="00107E19"/>
    <w:rsid w:val="00111D82"/>
    <w:rsid w:val="00115F62"/>
    <w:rsid w:val="00123E26"/>
    <w:rsid w:val="00134855"/>
    <w:rsid w:val="00145B05"/>
    <w:rsid w:val="00146285"/>
    <w:rsid w:val="00146362"/>
    <w:rsid w:val="001639D8"/>
    <w:rsid w:val="001678C8"/>
    <w:rsid w:val="0017723E"/>
    <w:rsid w:val="0017796A"/>
    <w:rsid w:val="00186A05"/>
    <w:rsid w:val="00193D8E"/>
    <w:rsid w:val="001965E2"/>
    <w:rsid w:val="001A3FAE"/>
    <w:rsid w:val="001A5EF0"/>
    <w:rsid w:val="001A6D84"/>
    <w:rsid w:val="001B391E"/>
    <w:rsid w:val="001B4EA1"/>
    <w:rsid w:val="001B5955"/>
    <w:rsid w:val="001C1EFD"/>
    <w:rsid w:val="001C5840"/>
    <w:rsid w:val="001C6255"/>
    <w:rsid w:val="001D1555"/>
    <w:rsid w:val="001D6168"/>
    <w:rsid w:val="001E0F1F"/>
    <w:rsid w:val="001E2CBA"/>
    <w:rsid w:val="001F346E"/>
    <w:rsid w:val="001F35AA"/>
    <w:rsid w:val="001F367B"/>
    <w:rsid w:val="001F4EE6"/>
    <w:rsid w:val="00215AF9"/>
    <w:rsid w:val="00215B7E"/>
    <w:rsid w:val="00224145"/>
    <w:rsid w:val="00224A7C"/>
    <w:rsid w:val="002278D1"/>
    <w:rsid w:val="00231665"/>
    <w:rsid w:val="00233737"/>
    <w:rsid w:val="002342C2"/>
    <w:rsid w:val="002368CF"/>
    <w:rsid w:val="00237C35"/>
    <w:rsid w:val="002403B5"/>
    <w:rsid w:val="00241353"/>
    <w:rsid w:val="00243D5A"/>
    <w:rsid w:val="00245281"/>
    <w:rsid w:val="0024782B"/>
    <w:rsid w:val="00250E61"/>
    <w:rsid w:val="00261F94"/>
    <w:rsid w:val="00265D43"/>
    <w:rsid w:val="002674C5"/>
    <w:rsid w:val="00267941"/>
    <w:rsid w:val="0027198D"/>
    <w:rsid w:val="00273C86"/>
    <w:rsid w:val="002740D1"/>
    <w:rsid w:val="00280058"/>
    <w:rsid w:val="00287E91"/>
    <w:rsid w:val="00291652"/>
    <w:rsid w:val="00294E28"/>
    <w:rsid w:val="002964A1"/>
    <w:rsid w:val="002A25F2"/>
    <w:rsid w:val="002A7C26"/>
    <w:rsid w:val="002C027D"/>
    <w:rsid w:val="002C49A8"/>
    <w:rsid w:val="002D1378"/>
    <w:rsid w:val="002E2C62"/>
    <w:rsid w:val="002E38F3"/>
    <w:rsid w:val="002F09A7"/>
    <w:rsid w:val="002F5271"/>
    <w:rsid w:val="003023A7"/>
    <w:rsid w:val="0030584E"/>
    <w:rsid w:val="00306B88"/>
    <w:rsid w:val="00310488"/>
    <w:rsid w:val="00311263"/>
    <w:rsid w:val="00327F36"/>
    <w:rsid w:val="0034107F"/>
    <w:rsid w:val="00344D27"/>
    <w:rsid w:val="00352964"/>
    <w:rsid w:val="00355C3A"/>
    <w:rsid w:val="0035604C"/>
    <w:rsid w:val="00371332"/>
    <w:rsid w:val="00372BE4"/>
    <w:rsid w:val="00380E39"/>
    <w:rsid w:val="003850D4"/>
    <w:rsid w:val="00385F00"/>
    <w:rsid w:val="003866EF"/>
    <w:rsid w:val="003A4565"/>
    <w:rsid w:val="003A50E6"/>
    <w:rsid w:val="003B27EC"/>
    <w:rsid w:val="003B2F86"/>
    <w:rsid w:val="003B4439"/>
    <w:rsid w:val="003B4C9E"/>
    <w:rsid w:val="003B6943"/>
    <w:rsid w:val="003B7CBC"/>
    <w:rsid w:val="003C3456"/>
    <w:rsid w:val="003D3456"/>
    <w:rsid w:val="003D7AC3"/>
    <w:rsid w:val="003E1151"/>
    <w:rsid w:val="003E3B57"/>
    <w:rsid w:val="003E73DB"/>
    <w:rsid w:val="00401CF5"/>
    <w:rsid w:val="0040420B"/>
    <w:rsid w:val="00407684"/>
    <w:rsid w:val="00410914"/>
    <w:rsid w:val="004119F5"/>
    <w:rsid w:val="004166B2"/>
    <w:rsid w:val="004203EF"/>
    <w:rsid w:val="00421793"/>
    <w:rsid w:val="004254DC"/>
    <w:rsid w:val="00427A9C"/>
    <w:rsid w:val="00427E52"/>
    <w:rsid w:val="004362A3"/>
    <w:rsid w:val="00437354"/>
    <w:rsid w:val="00440FFF"/>
    <w:rsid w:val="00446353"/>
    <w:rsid w:val="0044739B"/>
    <w:rsid w:val="00461926"/>
    <w:rsid w:val="00467A6B"/>
    <w:rsid w:val="00486169"/>
    <w:rsid w:val="00492FA8"/>
    <w:rsid w:val="0049707A"/>
    <w:rsid w:val="004973DB"/>
    <w:rsid w:val="0049771A"/>
    <w:rsid w:val="004A0037"/>
    <w:rsid w:val="004A4BF1"/>
    <w:rsid w:val="004C173C"/>
    <w:rsid w:val="004C3420"/>
    <w:rsid w:val="004C3DE7"/>
    <w:rsid w:val="004D018B"/>
    <w:rsid w:val="004D124C"/>
    <w:rsid w:val="004D4435"/>
    <w:rsid w:val="004F4C3C"/>
    <w:rsid w:val="00507A89"/>
    <w:rsid w:val="00510416"/>
    <w:rsid w:val="005126D5"/>
    <w:rsid w:val="00512A53"/>
    <w:rsid w:val="00513843"/>
    <w:rsid w:val="00516CD5"/>
    <w:rsid w:val="00523905"/>
    <w:rsid w:val="005251B9"/>
    <w:rsid w:val="00525A4B"/>
    <w:rsid w:val="00530BB4"/>
    <w:rsid w:val="00545A47"/>
    <w:rsid w:val="00564935"/>
    <w:rsid w:val="00565178"/>
    <w:rsid w:val="0057200D"/>
    <w:rsid w:val="00574575"/>
    <w:rsid w:val="0057463F"/>
    <w:rsid w:val="00586EA0"/>
    <w:rsid w:val="00591CEC"/>
    <w:rsid w:val="0059226C"/>
    <w:rsid w:val="00592E53"/>
    <w:rsid w:val="00597B9D"/>
    <w:rsid w:val="005A165D"/>
    <w:rsid w:val="005A25F7"/>
    <w:rsid w:val="005B0CEB"/>
    <w:rsid w:val="005B18A3"/>
    <w:rsid w:val="005D277C"/>
    <w:rsid w:val="005D6D17"/>
    <w:rsid w:val="005E7B2F"/>
    <w:rsid w:val="005F43FF"/>
    <w:rsid w:val="005F5280"/>
    <w:rsid w:val="005F6E88"/>
    <w:rsid w:val="005F7223"/>
    <w:rsid w:val="0060413B"/>
    <w:rsid w:val="00605EE6"/>
    <w:rsid w:val="0060669E"/>
    <w:rsid w:val="00614EBB"/>
    <w:rsid w:val="0061583E"/>
    <w:rsid w:val="00615A39"/>
    <w:rsid w:val="00617BCA"/>
    <w:rsid w:val="00632159"/>
    <w:rsid w:val="00632AF1"/>
    <w:rsid w:val="00640F2A"/>
    <w:rsid w:val="00641477"/>
    <w:rsid w:val="00645B6A"/>
    <w:rsid w:val="006479E1"/>
    <w:rsid w:val="00655225"/>
    <w:rsid w:val="00664174"/>
    <w:rsid w:val="006643EA"/>
    <w:rsid w:val="00672DCB"/>
    <w:rsid w:val="0067348D"/>
    <w:rsid w:val="00673D6B"/>
    <w:rsid w:val="006745A9"/>
    <w:rsid w:val="00674C62"/>
    <w:rsid w:val="00682729"/>
    <w:rsid w:val="00683576"/>
    <w:rsid w:val="00686337"/>
    <w:rsid w:val="00691D71"/>
    <w:rsid w:val="006A3F02"/>
    <w:rsid w:val="006B4541"/>
    <w:rsid w:val="006B5EC1"/>
    <w:rsid w:val="006C1549"/>
    <w:rsid w:val="006C70DD"/>
    <w:rsid w:val="006D04D4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14520"/>
    <w:rsid w:val="00714878"/>
    <w:rsid w:val="00720F7B"/>
    <w:rsid w:val="00726B19"/>
    <w:rsid w:val="00727BD0"/>
    <w:rsid w:val="00733F7E"/>
    <w:rsid w:val="007373F0"/>
    <w:rsid w:val="00742AFE"/>
    <w:rsid w:val="00742EDF"/>
    <w:rsid w:val="00750568"/>
    <w:rsid w:val="00751420"/>
    <w:rsid w:val="00760605"/>
    <w:rsid w:val="00763F6A"/>
    <w:rsid w:val="007674D7"/>
    <w:rsid w:val="00772298"/>
    <w:rsid w:val="00773ACB"/>
    <w:rsid w:val="00781AD9"/>
    <w:rsid w:val="00785110"/>
    <w:rsid w:val="00794062"/>
    <w:rsid w:val="00797584"/>
    <w:rsid w:val="007A2D94"/>
    <w:rsid w:val="007A3F0D"/>
    <w:rsid w:val="007A502F"/>
    <w:rsid w:val="007A551D"/>
    <w:rsid w:val="007A67A4"/>
    <w:rsid w:val="007B651A"/>
    <w:rsid w:val="007B6ED8"/>
    <w:rsid w:val="007B75E4"/>
    <w:rsid w:val="007E2608"/>
    <w:rsid w:val="007F1726"/>
    <w:rsid w:val="0080200E"/>
    <w:rsid w:val="00802AFD"/>
    <w:rsid w:val="00803A33"/>
    <w:rsid w:val="008051ED"/>
    <w:rsid w:val="00811775"/>
    <w:rsid w:val="008248B2"/>
    <w:rsid w:val="0083168C"/>
    <w:rsid w:val="00834D88"/>
    <w:rsid w:val="008511A9"/>
    <w:rsid w:val="008625C6"/>
    <w:rsid w:val="00864085"/>
    <w:rsid w:val="00875386"/>
    <w:rsid w:val="008803D0"/>
    <w:rsid w:val="00880F24"/>
    <w:rsid w:val="008836AF"/>
    <w:rsid w:val="00885C9B"/>
    <w:rsid w:val="00893879"/>
    <w:rsid w:val="008955DE"/>
    <w:rsid w:val="008A1953"/>
    <w:rsid w:val="008A3454"/>
    <w:rsid w:val="008A5F2A"/>
    <w:rsid w:val="008B1198"/>
    <w:rsid w:val="008B2172"/>
    <w:rsid w:val="008B5737"/>
    <w:rsid w:val="008C5A0C"/>
    <w:rsid w:val="008D4ED8"/>
    <w:rsid w:val="008D644E"/>
    <w:rsid w:val="008E5BCA"/>
    <w:rsid w:val="008E79E3"/>
    <w:rsid w:val="009022B0"/>
    <w:rsid w:val="00905F4A"/>
    <w:rsid w:val="009145E4"/>
    <w:rsid w:val="00917D67"/>
    <w:rsid w:val="009301D9"/>
    <w:rsid w:val="00942F04"/>
    <w:rsid w:val="0094346F"/>
    <w:rsid w:val="009474C0"/>
    <w:rsid w:val="00953187"/>
    <w:rsid w:val="009551E9"/>
    <w:rsid w:val="0096333E"/>
    <w:rsid w:val="009668EC"/>
    <w:rsid w:val="00966D39"/>
    <w:rsid w:val="00970C50"/>
    <w:rsid w:val="00977C3B"/>
    <w:rsid w:val="00984D43"/>
    <w:rsid w:val="009901B5"/>
    <w:rsid w:val="009A0BCC"/>
    <w:rsid w:val="009A2EFA"/>
    <w:rsid w:val="009A57C5"/>
    <w:rsid w:val="009A6CD4"/>
    <w:rsid w:val="009A6E66"/>
    <w:rsid w:val="009B0211"/>
    <w:rsid w:val="009B0622"/>
    <w:rsid w:val="009C0793"/>
    <w:rsid w:val="009C16F8"/>
    <w:rsid w:val="009C1DE7"/>
    <w:rsid w:val="009C2C46"/>
    <w:rsid w:val="009C5625"/>
    <w:rsid w:val="009C583E"/>
    <w:rsid w:val="009C5962"/>
    <w:rsid w:val="009D0999"/>
    <w:rsid w:val="009E2983"/>
    <w:rsid w:val="009E317B"/>
    <w:rsid w:val="009F0698"/>
    <w:rsid w:val="009F7C69"/>
    <w:rsid w:val="00A05705"/>
    <w:rsid w:val="00A1432E"/>
    <w:rsid w:val="00A16F03"/>
    <w:rsid w:val="00A21136"/>
    <w:rsid w:val="00A3323A"/>
    <w:rsid w:val="00A43EE1"/>
    <w:rsid w:val="00A46C66"/>
    <w:rsid w:val="00A46FAF"/>
    <w:rsid w:val="00A5674A"/>
    <w:rsid w:val="00A623EF"/>
    <w:rsid w:val="00A64F91"/>
    <w:rsid w:val="00A7438D"/>
    <w:rsid w:val="00A74797"/>
    <w:rsid w:val="00A7601D"/>
    <w:rsid w:val="00A77AAA"/>
    <w:rsid w:val="00A81984"/>
    <w:rsid w:val="00AA01C2"/>
    <w:rsid w:val="00AA0981"/>
    <w:rsid w:val="00AA0F23"/>
    <w:rsid w:val="00AA18EB"/>
    <w:rsid w:val="00AA3E2F"/>
    <w:rsid w:val="00AA46CA"/>
    <w:rsid w:val="00AA511D"/>
    <w:rsid w:val="00AA535B"/>
    <w:rsid w:val="00AB008F"/>
    <w:rsid w:val="00AB614D"/>
    <w:rsid w:val="00AC038C"/>
    <w:rsid w:val="00AC0B12"/>
    <w:rsid w:val="00AC3273"/>
    <w:rsid w:val="00AC68C4"/>
    <w:rsid w:val="00AC6DBC"/>
    <w:rsid w:val="00AD0778"/>
    <w:rsid w:val="00AD310D"/>
    <w:rsid w:val="00AD3D4D"/>
    <w:rsid w:val="00AE4069"/>
    <w:rsid w:val="00AE494D"/>
    <w:rsid w:val="00AE7916"/>
    <w:rsid w:val="00AF09EA"/>
    <w:rsid w:val="00AF1D6D"/>
    <w:rsid w:val="00AF4933"/>
    <w:rsid w:val="00AF5632"/>
    <w:rsid w:val="00B04913"/>
    <w:rsid w:val="00B05A73"/>
    <w:rsid w:val="00B159DB"/>
    <w:rsid w:val="00B2169A"/>
    <w:rsid w:val="00B27FB9"/>
    <w:rsid w:val="00B31D4D"/>
    <w:rsid w:val="00B33DE7"/>
    <w:rsid w:val="00B357E7"/>
    <w:rsid w:val="00B359D0"/>
    <w:rsid w:val="00B3616B"/>
    <w:rsid w:val="00B37633"/>
    <w:rsid w:val="00B44098"/>
    <w:rsid w:val="00B518C9"/>
    <w:rsid w:val="00B52EAC"/>
    <w:rsid w:val="00B54969"/>
    <w:rsid w:val="00B76775"/>
    <w:rsid w:val="00B80B9E"/>
    <w:rsid w:val="00B838DA"/>
    <w:rsid w:val="00B85FF3"/>
    <w:rsid w:val="00B86E3A"/>
    <w:rsid w:val="00BA017F"/>
    <w:rsid w:val="00BA26CB"/>
    <w:rsid w:val="00BB068E"/>
    <w:rsid w:val="00BB54C1"/>
    <w:rsid w:val="00BB6EF2"/>
    <w:rsid w:val="00BB77F8"/>
    <w:rsid w:val="00BB7929"/>
    <w:rsid w:val="00BD535F"/>
    <w:rsid w:val="00BE6E64"/>
    <w:rsid w:val="00BF31B7"/>
    <w:rsid w:val="00BF4F99"/>
    <w:rsid w:val="00C04E6D"/>
    <w:rsid w:val="00C05260"/>
    <w:rsid w:val="00C10048"/>
    <w:rsid w:val="00C1182C"/>
    <w:rsid w:val="00C149C2"/>
    <w:rsid w:val="00C30E9B"/>
    <w:rsid w:val="00C346D1"/>
    <w:rsid w:val="00C402D7"/>
    <w:rsid w:val="00C41E8C"/>
    <w:rsid w:val="00C424FC"/>
    <w:rsid w:val="00C517CB"/>
    <w:rsid w:val="00C51ECC"/>
    <w:rsid w:val="00C55DE0"/>
    <w:rsid w:val="00C600D9"/>
    <w:rsid w:val="00C63879"/>
    <w:rsid w:val="00C67ADA"/>
    <w:rsid w:val="00C737BC"/>
    <w:rsid w:val="00C741A9"/>
    <w:rsid w:val="00C810E8"/>
    <w:rsid w:val="00C81D98"/>
    <w:rsid w:val="00C847C2"/>
    <w:rsid w:val="00C925B6"/>
    <w:rsid w:val="00C9516B"/>
    <w:rsid w:val="00C97749"/>
    <w:rsid w:val="00CA1747"/>
    <w:rsid w:val="00CA6613"/>
    <w:rsid w:val="00CC69AD"/>
    <w:rsid w:val="00CE14C3"/>
    <w:rsid w:val="00CE68EA"/>
    <w:rsid w:val="00CF1664"/>
    <w:rsid w:val="00CF5A8A"/>
    <w:rsid w:val="00CF6924"/>
    <w:rsid w:val="00D01278"/>
    <w:rsid w:val="00D0167A"/>
    <w:rsid w:val="00D12AB1"/>
    <w:rsid w:val="00D23B36"/>
    <w:rsid w:val="00D2584B"/>
    <w:rsid w:val="00D27AEB"/>
    <w:rsid w:val="00D326F1"/>
    <w:rsid w:val="00D41640"/>
    <w:rsid w:val="00D41CD5"/>
    <w:rsid w:val="00D505D1"/>
    <w:rsid w:val="00D53BAE"/>
    <w:rsid w:val="00D568D4"/>
    <w:rsid w:val="00D57DBA"/>
    <w:rsid w:val="00D57EBC"/>
    <w:rsid w:val="00D70B87"/>
    <w:rsid w:val="00D71F76"/>
    <w:rsid w:val="00D77095"/>
    <w:rsid w:val="00D80573"/>
    <w:rsid w:val="00D94AAC"/>
    <w:rsid w:val="00D94BB1"/>
    <w:rsid w:val="00D961C9"/>
    <w:rsid w:val="00D97B80"/>
    <w:rsid w:val="00DA1D73"/>
    <w:rsid w:val="00DA2CE7"/>
    <w:rsid w:val="00DB2761"/>
    <w:rsid w:val="00DB2FF6"/>
    <w:rsid w:val="00DB40C6"/>
    <w:rsid w:val="00DC5042"/>
    <w:rsid w:val="00DD0E0C"/>
    <w:rsid w:val="00DD7765"/>
    <w:rsid w:val="00DE522D"/>
    <w:rsid w:val="00DF2AFD"/>
    <w:rsid w:val="00E0026D"/>
    <w:rsid w:val="00E135EF"/>
    <w:rsid w:val="00E23955"/>
    <w:rsid w:val="00E2604E"/>
    <w:rsid w:val="00E27FAC"/>
    <w:rsid w:val="00E417DF"/>
    <w:rsid w:val="00E47327"/>
    <w:rsid w:val="00E719CC"/>
    <w:rsid w:val="00E7385D"/>
    <w:rsid w:val="00E75913"/>
    <w:rsid w:val="00E86579"/>
    <w:rsid w:val="00E90A19"/>
    <w:rsid w:val="00E974F8"/>
    <w:rsid w:val="00EA0014"/>
    <w:rsid w:val="00EA79DA"/>
    <w:rsid w:val="00EC262F"/>
    <w:rsid w:val="00EC59C8"/>
    <w:rsid w:val="00EC636E"/>
    <w:rsid w:val="00EC7E55"/>
    <w:rsid w:val="00ED38C5"/>
    <w:rsid w:val="00ED6F93"/>
    <w:rsid w:val="00EE08E3"/>
    <w:rsid w:val="00EE36B6"/>
    <w:rsid w:val="00EE686F"/>
    <w:rsid w:val="00EE7CB8"/>
    <w:rsid w:val="00EF16FB"/>
    <w:rsid w:val="00EF2307"/>
    <w:rsid w:val="00EF33BC"/>
    <w:rsid w:val="00EF555A"/>
    <w:rsid w:val="00F004E5"/>
    <w:rsid w:val="00F02216"/>
    <w:rsid w:val="00F0291C"/>
    <w:rsid w:val="00F101DD"/>
    <w:rsid w:val="00F14193"/>
    <w:rsid w:val="00F14D59"/>
    <w:rsid w:val="00F20CCE"/>
    <w:rsid w:val="00F27402"/>
    <w:rsid w:val="00F3614E"/>
    <w:rsid w:val="00F56870"/>
    <w:rsid w:val="00F576E0"/>
    <w:rsid w:val="00F6440C"/>
    <w:rsid w:val="00F651D5"/>
    <w:rsid w:val="00F9011C"/>
    <w:rsid w:val="00F901CF"/>
    <w:rsid w:val="00F906EF"/>
    <w:rsid w:val="00F90E3F"/>
    <w:rsid w:val="00F91771"/>
    <w:rsid w:val="00FA280A"/>
    <w:rsid w:val="00FB125D"/>
    <w:rsid w:val="00FB33FD"/>
    <w:rsid w:val="00FB3502"/>
    <w:rsid w:val="00FB645E"/>
    <w:rsid w:val="00FC302B"/>
    <w:rsid w:val="00FC35ED"/>
    <w:rsid w:val="00FD296F"/>
    <w:rsid w:val="00FD6CD9"/>
    <w:rsid w:val="00FE20D9"/>
    <w:rsid w:val="00FE7398"/>
    <w:rsid w:val="00FF47B2"/>
    <w:rsid w:val="00FF7804"/>
    <w:rsid w:val="00FF7D50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2D1F0"/>
  <w15:chartTrackingRefBased/>
  <w15:docId w15:val="{25FD21A0-8769-48D0-817E-9C1AD353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984D43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7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62F8D-2ADF-4FBA-82C5-16EC2FFE1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</dc:creator>
  <cp:keywords/>
  <cp:lastModifiedBy>Shi Hui</cp:lastModifiedBy>
  <cp:revision>5</cp:revision>
  <cp:lastPrinted>2022-03-20T13:18:00Z</cp:lastPrinted>
  <dcterms:created xsi:type="dcterms:W3CDTF">2022-10-21T02:06:00Z</dcterms:created>
  <dcterms:modified xsi:type="dcterms:W3CDTF">2022-10-21T02:09:00Z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