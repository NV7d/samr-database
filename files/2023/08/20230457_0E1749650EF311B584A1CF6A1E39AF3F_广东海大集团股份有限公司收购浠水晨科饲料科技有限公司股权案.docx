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520" w:firstLineChars="700"/>
        <w:jc w:val="both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bookmarkStart w:id="0" w:name="_GoBack"/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广东海大集团股份有限公司收购浠水晨科饲料科技有限公司股权案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广东海大集团股份有限公司（“海大集团”）、湖北晨科农牧集团股份有限公司（“晨科农牧”）、浠水晨科饲料科技有限公司（“浠水晨科”）签署协议，约定海大集团收购浠水晨科6</w:t>
            </w:r>
            <w:r>
              <w:rPr>
                <w:rFonts w:ascii="宋体" w:hAnsi="宋体"/>
              </w:rPr>
              <w:t>5</w:t>
            </w:r>
            <w:r>
              <w:rPr>
                <w:rFonts w:hint="eastAsia" w:ascii="宋体" w:hAnsi="宋体"/>
              </w:rPr>
              <w:t>%股权。浠水晨科主要从事饲料生产和销售业务。交易前，晨科农牧持有浠水晨科1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%股权，单独控制浠水晨科。交易后，海大集团和晨科农牧将分别持有浠水晨科6</w:t>
            </w:r>
            <w:r>
              <w:rPr>
                <w:rFonts w:ascii="宋体" w:hAnsi="宋体"/>
              </w:rPr>
              <w:t>5</w:t>
            </w:r>
            <w:r>
              <w:rPr>
                <w:rFonts w:hint="eastAsia" w:ascii="宋体" w:hAnsi="宋体"/>
              </w:rPr>
              <w:t>%和3</w:t>
            </w:r>
            <w:r>
              <w:rPr>
                <w:rFonts w:ascii="宋体" w:hAnsi="宋体"/>
              </w:rPr>
              <w:t>5</w:t>
            </w:r>
            <w:r>
              <w:rPr>
                <w:rFonts w:hint="eastAsia" w:ascii="宋体" w:hAnsi="宋体"/>
              </w:rPr>
              <w:t>%股权，双方共同控制浠水晨科。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海大集团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海大集团于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2004年1月成立于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广东省广州市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，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主要业务为饲料生产和销售、畜禽养殖、饲料原料贸易。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海大集团的最终控制人为自然人，主要业务为饲料生产和销售、畜禽养殖、饲料原料贸易等。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晨科农牧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晨科农牧于2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012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年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6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月成立于湖北省黄冈市，主要业务为饲料生产和销售、畜禽养殖。</w:t>
            </w:r>
          </w:p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晨科农牧的最终控制人为自然人，主要业务为饲料生产和销售、畜禽养殖等。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Wingdings" w:hAnsi="Wingdings" w:eastAsia="Wingdings" w:cs="Wingdings"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Wingdings" w:hAnsi="Wingdings" w:eastAsia="Wingdings" w:cs="Wingdings"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Wingdings" w:hAnsi="Wingdings" w:eastAsia="Wingdings" w:cs="Wingdings"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Wingdings" w:hAnsi="Wingdings" w:eastAsia="Wingdings" w:cs="Wingdings"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Wingdings" w:hAnsi="Wingdings" w:eastAsia="Wingdings" w:cs="Wingdings"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Wingdings" w:hAnsi="Wingdings" w:eastAsia="Wingdings" w:cs="Wingdings"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横向重叠：</w:t>
            </w:r>
          </w:p>
          <w:tbl>
            <w:tblPr>
              <w:tblStyle w:val="78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57"/>
              <w:gridCol w:w="2126"/>
              <w:gridCol w:w="3286"/>
            </w:tblGrid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57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3286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2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022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57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猪饲料市场</w:t>
                  </w: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中国境内</w:t>
                  </w:r>
                </w:p>
              </w:tc>
              <w:tc>
                <w:tcPr>
                  <w:tcW w:w="3286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海大集团：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晨科农牧：0-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双方合计：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57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蛋鸡饲料市场</w:t>
                  </w: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中国境内</w:t>
                  </w:r>
                </w:p>
              </w:tc>
              <w:tc>
                <w:tcPr>
                  <w:tcW w:w="3286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海大集团：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10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晨科农牧：0-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双方合计：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10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%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纵向关联：</w:t>
            </w:r>
          </w:p>
          <w:tbl>
            <w:tblPr>
              <w:tblStyle w:val="78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28"/>
              <w:gridCol w:w="1984"/>
              <w:gridCol w:w="3557"/>
            </w:tblGrid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28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3557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2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022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28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上游：玉米贸易市场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下游：猪饲料市场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上游：中国境内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557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上游：中国境内玉米贸易市场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海大集团：0-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下游：中国境内猪饲料市场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海大集团：如上所述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晨科农牧：如上所述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28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上游：玉米贸易市场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下游：蛋鸡饲料市场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上游：中国境内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557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上游：中国境内玉米贸易市场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海大集团：如上所述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下游：中国境内蛋鸡饲料市场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海大集团：如上所述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晨科农牧：如上所述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28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上游：猪饲料市场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下游：生猪养殖市场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上游：中国境内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557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上游：中国境内猪饲料市场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海大集团：如上所述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晨科农牧：如上所述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下游：中国境内生猪养殖市场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海大集团：0-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28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上游：蛋鸡饲料市场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下游：蛋鸡养殖市场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上游：中国境内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557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上游：中国境内蛋鸡饲料市场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海大集团：如上所述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晨科农牧：如上所述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下游：中国境内蛋鸡养殖市场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晨科农牧：0-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eastAsia="zh-CN"/>
                    </w:rPr>
                    <w:t>%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</w:tr>
    </w:tbl>
    <w:p>
      <w:pPr>
        <w:pStyle w:val="5"/>
        <w:adjustRightInd w:val="0"/>
        <w:snapToGrid w:val="0"/>
        <w:spacing w:after="0"/>
        <w:rPr>
          <w:rFonts w:ascii="Arial" w:hAnsi="Arial" w:eastAsia="楷体_GB2312" w:cs="Arial"/>
          <w:b/>
          <w:color w:val="000000"/>
          <w:sz w:val="22"/>
          <w:szCs w:val="22"/>
          <w:lang w:eastAsia="zh-CN"/>
        </w:rPr>
      </w:pPr>
    </w:p>
    <w:sectPr>
      <w:footerReference r:id="rId4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plified Arabic">
    <w:altName w:val="Segoe Print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46"/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  <w:lang w:val="en-US"/>
            </w:rPr>
            <w:t>2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53"/>
          </w:pPr>
        </w:p>
      </w:tc>
    </w:tr>
  </w:tbl>
  <w:p>
    <w:pPr>
      <w:pStyle w:val="4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attachedTemplate r:id="rId1"/>
  <w:documentProtection w:enforcement="0"/>
  <w:styleLockQFSet/>
  <w:defaultTabStop w:val="720"/>
  <w:drawingGridHorizontalSpacing w:val="120"/>
  <w:noPunctuationKerning w:val="1"/>
  <w:characterSpacingControl w:val="doNotCompress"/>
  <w:doNotValidateAgainstSchema/>
  <w:doNotDemarcateInvalidXml/>
  <w:footnotePr>
    <w:footnote w:id="0"/>
    <w:footnote w:id="1"/>
  </w:foot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FkOGZlYzlkNThmMjY2Yzg4ZjVlYjkzOTA0OGI5OWEifQ=="/>
  </w:docVars>
  <w:rsids>
    <w:rsidRoot w:val="00C51ECC"/>
    <w:rsid w:val="000024FF"/>
    <w:rsid w:val="000027BD"/>
    <w:rsid w:val="000150B7"/>
    <w:rsid w:val="0001572B"/>
    <w:rsid w:val="00016988"/>
    <w:rsid w:val="00021AB2"/>
    <w:rsid w:val="0002311F"/>
    <w:rsid w:val="000326C8"/>
    <w:rsid w:val="00034422"/>
    <w:rsid w:val="00041C40"/>
    <w:rsid w:val="0004292A"/>
    <w:rsid w:val="000467AA"/>
    <w:rsid w:val="00047663"/>
    <w:rsid w:val="00047744"/>
    <w:rsid w:val="00054B04"/>
    <w:rsid w:val="00062616"/>
    <w:rsid w:val="0007330A"/>
    <w:rsid w:val="00073E6B"/>
    <w:rsid w:val="0007723F"/>
    <w:rsid w:val="00077D60"/>
    <w:rsid w:val="00083590"/>
    <w:rsid w:val="0008581D"/>
    <w:rsid w:val="00092F4E"/>
    <w:rsid w:val="0009555B"/>
    <w:rsid w:val="000A01B2"/>
    <w:rsid w:val="000B0560"/>
    <w:rsid w:val="000B58E5"/>
    <w:rsid w:val="000B653C"/>
    <w:rsid w:val="000C6953"/>
    <w:rsid w:val="000D2D89"/>
    <w:rsid w:val="000E29A9"/>
    <w:rsid w:val="000E3A81"/>
    <w:rsid w:val="00107E19"/>
    <w:rsid w:val="00111C45"/>
    <w:rsid w:val="0011248D"/>
    <w:rsid w:val="00115F62"/>
    <w:rsid w:val="0011650C"/>
    <w:rsid w:val="00123E26"/>
    <w:rsid w:val="0013369A"/>
    <w:rsid w:val="001378AE"/>
    <w:rsid w:val="00144D60"/>
    <w:rsid w:val="00145B05"/>
    <w:rsid w:val="001639D8"/>
    <w:rsid w:val="001648D2"/>
    <w:rsid w:val="00186A05"/>
    <w:rsid w:val="001965E2"/>
    <w:rsid w:val="001A7301"/>
    <w:rsid w:val="001B4EA1"/>
    <w:rsid w:val="001C3D3F"/>
    <w:rsid w:val="001C5840"/>
    <w:rsid w:val="001D1555"/>
    <w:rsid w:val="001D3175"/>
    <w:rsid w:val="001D6168"/>
    <w:rsid w:val="001E0F1F"/>
    <w:rsid w:val="001E2F2C"/>
    <w:rsid w:val="001F346E"/>
    <w:rsid w:val="001F35AA"/>
    <w:rsid w:val="001F367B"/>
    <w:rsid w:val="001F62D7"/>
    <w:rsid w:val="001F7EF7"/>
    <w:rsid w:val="0021375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6FD5"/>
    <w:rsid w:val="002A7C26"/>
    <w:rsid w:val="002B3272"/>
    <w:rsid w:val="002B5CFA"/>
    <w:rsid w:val="002E7D60"/>
    <w:rsid w:val="002F0414"/>
    <w:rsid w:val="002F09A7"/>
    <w:rsid w:val="002F5271"/>
    <w:rsid w:val="002F736B"/>
    <w:rsid w:val="00300FC2"/>
    <w:rsid w:val="00306B88"/>
    <w:rsid w:val="00310488"/>
    <w:rsid w:val="00311263"/>
    <w:rsid w:val="0032578B"/>
    <w:rsid w:val="00334A15"/>
    <w:rsid w:val="0034107F"/>
    <w:rsid w:val="00344D27"/>
    <w:rsid w:val="0035342C"/>
    <w:rsid w:val="0035604C"/>
    <w:rsid w:val="0036448D"/>
    <w:rsid w:val="00371332"/>
    <w:rsid w:val="00382E5C"/>
    <w:rsid w:val="003850D4"/>
    <w:rsid w:val="00385F00"/>
    <w:rsid w:val="003866EF"/>
    <w:rsid w:val="003A4565"/>
    <w:rsid w:val="003B27EC"/>
    <w:rsid w:val="003B2F86"/>
    <w:rsid w:val="003B4439"/>
    <w:rsid w:val="003B4C9E"/>
    <w:rsid w:val="003B5486"/>
    <w:rsid w:val="003B7CBC"/>
    <w:rsid w:val="003C3456"/>
    <w:rsid w:val="003E3B57"/>
    <w:rsid w:val="003E73DB"/>
    <w:rsid w:val="003E786F"/>
    <w:rsid w:val="00406278"/>
    <w:rsid w:val="00410914"/>
    <w:rsid w:val="004119F5"/>
    <w:rsid w:val="0041503C"/>
    <w:rsid w:val="004166B2"/>
    <w:rsid w:val="004203EF"/>
    <w:rsid w:val="00427E52"/>
    <w:rsid w:val="00435D26"/>
    <w:rsid w:val="0044136A"/>
    <w:rsid w:val="00446353"/>
    <w:rsid w:val="0044739B"/>
    <w:rsid w:val="00460A62"/>
    <w:rsid w:val="00467A6B"/>
    <w:rsid w:val="004706A4"/>
    <w:rsid w:val="004802DB"/>
    <w:rsid w:val="00486B03"/>
    <w:rsid w:val="0049707A"/>
    <w:rsid w:val="004973DB"/>
    <w:rsid w:val="0049771A"/>
    <w:rsid w:val="004A4BF1"/>
    <w:rsid w:val="004A4F48"/>
    <w:rsid w:val="004C3420"/>
    <w:rsid w:val="004C5FF7"/>
    <w:rsid w:val="004D018B"/>
    <w:rsid w:val="004D124C"/>
    <w:rsid w:val="004D4435"/>
    <w:rsid w:val="004D4A08"/>
    <w:rsid w:val="004D767F"/>
    <w:rsid w:val="00501B1F"/>
    <w:rsid w:val="00505F7B"/>
    <w:rsid w:val="00512A53"/>
    <w:rsid w:val="005228B5"/>
    <w:rsid w:val="00523905"/>
    <w:rsid w:val="005251B9"/>
    <w:rsid w:val="00530224"/>
    <w:rsid w:val="00530BB4"/>
    <w:rsid w:val="00545A47"/>
    <w:rsid w:val="00553132"/>
    <w:rsid w:val="00561422"/>
    <w:rsid w:val="00563E39"/>
    <w:rsid w:val="0057200D"/>
    <w:rsid w:val="00575033"/>
    <w:rsid w:val="005774BB"/>
    <w:rsid w:val="00583AEB"/>
    <w:rsid w:val="00591CEC"/>
    <w:rsid w:val="005A5A7C"/>
    <w:rsid w:val="005B0CEB"/>
    <w:rsid w:val="005B18A3"/>
    <w:rsid w:val="005C1A05"/>
    <w:rsid w:val="005C78E2"/>
    <w:rsid w:val="005D0496"/>
    <w:rsid w:val="005D277C"/>
    <w:rsid w:val="005D6653"/>
    <w:rsid w:val="005D6D17"/>
    <w:rsid w:val="005E289A"/>
    <w:rsid w:val="005E3F5B"/>
    <w:rsid w:val="005E7B2F"/>
    <w:rsid w:val="005F4361"/>
    <w:rsid w:val="005F5280"/>
    <w:rsid w:val="005F54AC"/>
    <w:rsid w:val="005F7223"/>
    <w:rsid w:val="00601ED2"/>
    <w:rsid w:val="0060413B"/>
    <w:rsid w:val="00605EE6"/>
    <w:rsid w:val="0060669E"/>
    <w:rsid w:val="00614EBB"/>
    <w:rsid w:val="00614F0E"/>
    <w:rsid w:val="0061583E"/>
    <w:rsid w:val="00617BCA"/>
    <w:rsid w:val="006253B7"/>
    <w:rsid w:val="00632159"/>
    <w:rsid w:val="00633771"/>
    <w:rsid w:val="00640990"/>
    <w:rsid w:val="00643D01"/>
    <w:rsid w:val="00645B6A"/>
    <w:rsid w:val="00655225"/>
    <w:rsid w:val="00664174"/>
    <w:rsid w:val="006643EA"/>
    <w:rsid w:val="0067348D"/>
    <w:rsid w:val="006745A9"/>
    <w:rsid w:val="00682729"/>
    <w:rsid w:val="006B0E6C"/>
    <w:rsid w:val="006B4541"/>
    <w:rsid w:val="006B6EAE"/>
    <w:rsid w:val="006D1E2B"/>
    <w:rsid w:val="006E0D98"/>
    <w:rsid w:val="006E1F63"/>
    <w:rsid w:val="006E3180"/>
    <w:rsid w:val="006E6E26"/>
    <w:rsid w:val="006E70AA"/>
    <w:rsid w:val="006E7E63"/>
    <w:rsid w:val="006F77EA"/>
    <w:rsid w:val="006F7A98"/>
    <w:rsid w:val="007029CB"/>
    <w:rsid w:val="00705778"/>
    <w:rsid w:val="00705BF8"/>
    <w:rsid w:val="00707DF7"/>
    <w:rsid w:val="0071373B"/>
    <w:rsid w:val="00720F7B"/>
    <w:rsid w:val="0072149C"/>
    <w:rsid w:val="00721A63"/>
    <w:rsid w:val="00726B19"/>
    <w:rsid w:val="00727BD0"/>
    <w:rsid w:val="00736AAF"/>
    <w:rsid w:val="007373F0"/>
    <w:rsid w:val="00742AFE"/>
    <w:rsid w:val="00742EDF"/>
    <w:rsid w:val="00751420"/>
    <w:rsid w:val="00753D90"/>
    <w:rsid w:val="00754349"/>
    <w:rsid w:val="007674D7"/>
    <w:rsid w:val="00772298"/>
    <w:rsid w:val="007736BA"/>
    <w:rsid w:val="00781B86"/>
    <w:rsid w:val="0078722B"/>
    <w:rsid w:val="00794062"/>
    <w:rsid w:val="00797584"/>
    <w:rsid w:val="007A2D94"/>
    <w:rsid w:val="007B651A"/>
    <w:rsid w:val="007B6ED8"/>
    <w:rsid w:val="007B75E4"/>
    <w:rsid w:val="007C2119"/>
    <w:rsid w:val="007E2608"/>
    <w:rsid w:val="007E5DDB"/>
    <w:rsid w:val="007F1726"/>
    <w:rsid w:val="008012C0"/>
    <w:rsid w:val="0080200E"/>
    <w:rsid w:val="00803A33"/>
    <w:rsid w:val="008051ED"/>
    <w:rsid w:val="00811775"/>
    <w:rsid w:val="00814FAD"/>
    <w:rsid w:val="008248B2"/>
    <w:rsid w:val="00834D88"/>
    <w:rsid w:val="00835BFC"/>
    <w:rsid w:val="0084005F"/>
    <w:rsid w:val="00840B9D"/>
    <w:rsid w:val="00842180"/>
    <w:rsid w:val="008550D8"/>
    <w:rsid w:val="00864085"/>
    <w:rsid w:val="00870D60"/>
    <w:rsid w:val="00871CFD"/>
    <w:rsid w:val="008803D0"/>
    <w:rsid w:val="00880F24"/>
    <w:rsid w:val="008836AF"/>
    <w:rsid w:val="00885C9B"/>
    <w:rsid w:val="0088742D"/>
    <w:rsid w:val="008933D5"/>
    <w:rsid w:val="00893879"/>
    <w:rsid w:val="0089644E"/>
    <w:rsid w:val="008A67BA"/>
    <w:rsid w:val="008B2172"/>
    <w:rsid w:val="008D4ED8"/>
    <w:rsid w:val="008D644E"/>
    <w:rsid w:val="008E5BCA"/>
    <w:rsid w:val="0090091E"/>
    <w:rsid w:val="009022B0"/>
    <w:rsid w:val="00905F4A"/>
    <w:rsid w:val="00907E77"/>
    <w:rsid w:val="00910957"/>
    <w:rsid w:val="009145E4"/>
    <w:rsid w:val="00920985"/>
    <w:rsid w:val="009301D9"/>
    <w:rsid w:val="009306BF"/>
    <w:rsid w:val="00933E7A"/>
    <w:rsid w:val="0094346F"/>
    <w:rsid w:val="009466A4"/>
    <w:rsid w:val="00946D0E"/>
    <w:rsid w:val="00953187"/>
    <w:rsid w:val="0095484D"/>
    <w:rsid w:val="009551E9"/>
    <w:rsid w:val="0096333E"/>
    <w:rsid w:val="009668EC"/>
    <w:rsid w:val="00975B5D"/>
    <w:rsid w:val="00977C3B"/>
    <w:rsid w:val="009901B5"/>
    <w:rsid w:val="009A0BCC"/>
    <w:rsid w:val="009A2EFA"/>
    <w:rsid w:val="009A57C5"/>
    <w:rsid w:val="009A6CD4"/>
    <w:rsid w:val="009A6E66"/>
    <w:rsid w:val="009B0211"/>
    <w:rsid w:val="009B0605"/>
    <w:rsid w:val="009C135D"/>
    <w:rsid w:val="009C16F8"/>
    <w:rsid w:val="009C1DE7"/>
    <w:rsid w:val="009C5625"/>
    <w:rsid w:val="009C5962"/>
    <w:rsid w:val="009C6B2C"/>
    <w:rsid w:val="009D0999"/>
    <w:rsid w:val="009D51F6"/>
    <w:rsid w:val="009E1448"/>
    <w:rsid w:val="009F0698"/>
    <w:rsid w:val="009F4DC0"/>
    <w:rsid w:val="009F62F3"/>
    <w:rsid w:val="00A0406C"/>
    <w:rsid w:val="00A05705"/>
    <w:rsid w:val="00A16F03"/>
    <w:rsid w:val="00A21136"/>
    <w:rsid w:val="00A21B34"/>
    <w:rsid w:val="00A3323A"/>
    <w:rsid w:val="00A45B52"/>
    <w:rsid w:val="00A46C66"/>
    <w:rsid w:val="00A46FAF"/>
    <w:rsid w:val="00A52E7B"/>
    <w:rsid w:val="00A5674A"/>
    <w:rsid w:val="00A623EF"/>
    <w:rsid w:val="00A64F91"/>
    <w:rsid w:val="00A7195A"/>
    <w:rsid w:val="00A7438D"/>
    <w:rsid w:val="00A74797"/>
    <w:rsid w:val="00A7601D"/>
    <w:rsid w:val="00A77E8A"/>
    <w:rsid w:val="00A81984"/>
    <w:rsid w:val="00A82ECE"/>
    <w:rsid w:val="00A9437B"/>
    <w:rsid w:val="00A969B7"/>
    <w:rsid w:val="00AA0F23"/>
    <w:rsid w:val="00AA24CE"/>
    <w:rsid w:val="00AA2670"/>
    <w:rsid w:val="00AA3E2F"/>
    <w:rsid w:val="00AA46CA"/>
    <w:rsid w:val="00AA535B"/>
    <w:rsid w:val="00AA53A0"/>
    <w:rsid w:val="00AC3273"/>
    <w:rsid w:val="00AC68C4"/>
    <w:rsid w:val="00AC7054"/>
    <w:rsid w:val="00AD04CD"/>
    <w:rsid w:val="00AD310D"/>
    <w:rsid w:val="00AD3D4D"/>
    <w:rsid w:val="00AE0BF6"/>
    <w:rsid w:val="00AE4069"/>
    <w:rsid w:val="00AE7916"/>
    <w:rsid w:val="00AF070A"/>
    <w:rsid w:val="00AF09EA"/>
    <w:rsid w:val="00AF1D6D"/>
    <w:rsid w:val="00AF5632"/>
    <w:rsid w:val="00B035E0"/>
    <w:rsid w:val="00B04913"/>
    <w:rsid w:val="00B05488"/>
    <w:rsid w:val="00B070A3"/>
    <w:rsid w:val="00B2169A"/>
    <w:rsid w:val="00B23E27"/>
    <w:rsid w:val="00B271B9"/>
    <w:rsid w:val="00B31D4D"/>
    <w:rsid w:val="00B331B3"/>
    <w:rsid w:val="00B3616B"/>
    <w:rsid w:val="00B36E06"/>
    <w:rsid w:val="00B37633"/>
    <w:rsid w:val="00B47B2C"/>
    <w:rsid w:val="00B518C9"/>
    <w:rsid w:val="00B52EAC"/>
    <w:rsid w:val="00B54969"/>
    <w:rsid w:val="00B61B55"/>
    <w:rsid w:val="00B639E7"/>
    <w:rsid w:val="00B7602D"/>
    <w:rsid w:val="00B80B9E"/>
    <w:rsid w:val="00B838DA"/>
    <w:rsid w:val="00B86E3A"/>
    <w:rsid w:val="00B90083"/>
    <w:rsid w:val="00B96E01"/>
    <w:rsid w:val="00BA017F"/>
    <w:rsid w:val="00BC02FB"/>
    <w:rsid w:val="00BD535F"/>
    <w:rsid w:val="00BE3932"/>
    <w:rsid w:val="00BE6E64"/>
    <w:rsid w:val="00BF05C9"/>
    <w:rsid w:val="00BF2B6F"/>
    <w:rsid w:val="00BF31B7"/>
    <w:rsid w:val="00BF4F99"/>
    <w:rsid w:val="00C07FD1"/>
    <w:rsid w:val="00C10048"/>
    <w:rsid w:val="00C30E9B"/>
    <w:rsid w:val="00C424FC"/>
    <w:rsid w:val="00C42B46"/>
    <w:rsid w:val="00C51ECC"/>
    <w:rsid w:val="00C549C9"/>
    <w:rsid w:val="00C54C68"/>
    <w:rsid w:val="00C600D9"/>
    <w:rsid w:val="00C63262"/>
    <w:rsid w:val="00C67ADA"/>
    <w:rsid w:val="00C73C31"/>
    <w:rsid w:val="00C7452C"/>
    <w:rsid w:val="00C810E8"/>
    <w:rsid w:val="00C847C2"/>
    <w:rsid w:val="00C8775E"/>
    <w:rsid w:val="00C91797"/>
    <w:rsid w:val="00CA6613"/>
    <w:rsid w:val="00CC2C17"/>
    <w:rsid w:val="00CC69AD"/>
    <w:rsid w:val="00CD26FE"/>
    <w:rsid w:val="00CF1664"/>
    <w:rsid w:val="00CF5A8A"/>
    <w:rsid w:val="00D01278"/>
    <w:rsid w:val="00D05497"/>
    <w:rsid w:val="00D12AB1"/>
    <w:rsid w:val="00D138D4"/>
    <w:rsid w:val="00D23B36"/>
    <w:rsid w:val="00D27AEB"/>
    <w:rsid w:val="00D4511C"/>
    <w:rsid w:val="00D474C9"/>
    <w:rsid w:val="00D51590"/>
    <w:rsid w:val="00D52419"/>
    <w:rsid w:val="00D53BAE"/>
    <w:rsid w:val="00D57DBA"/>
    <w:rsid w:val="00D57EBC"/>
    <w:rsid w:val="00D6380D"/>
    <w:rsid w:val="00D71F76"/>
    <w:rsid w:val="00D77095"/>
    <w:rsid w:val="00D80573"/>
    <w:rsid w:val="00D852B0"/>
    <w:rsid w:val="00D90F4F"/>
    <w:rsid w:val="00D94BB1"/>
    <w:rsid w:val="00D961C9"/>
    <w:rsid w:val="00D97B80"/>
    <w:rsid w:val="00DA1D73"/>
    <w:rsid w:val="00DB2761"/>
    <w:rsid w:val="00DB289B"/>
    <w:rsid w:val="00DB2FF6"/>
    <w:rsid w:val="00DC3F63"/>
    <w:rsid w:val="00DD08BD"/>
    <w:rsid w:val="00DD0E0C"/>
    <w:rsid w:val="00DD292B"/>
    <w:rsid w:val="00DD7765"/>
    <w:rsid w:val="00DD79DA"/>
    <w:rsid w:val="00DE522D"/>
    <w:rsid w:val="00E062F0"/>
    <w:rsid w:val="00E23955"/>
    <w:rsid w:val="00E36147"/>
    <w:rsid w:val="00E417DF"/>
    <w:rsid w:val="00E47327"/>
    <w:rsid w:val="00E66A3E"/>
    <w:rsid w:val="00E70973"/>
    <w:rsid w:val="00E7385D"/>
    <w:rsid w:val="00E82D13"/>
    <w:rsid w:val="00E86579"/>
    <w:rsid w:val="00E90A19"/>
    <w:rsid w:val="00E974F8"/>
    <w:rsid w:val="00EA1BC0"/>
    <w:rsid w:val="00EA79DA"/>
    <w:rsid w:val="00EC3357"/>
    <w:rsid w:val="00EC636E"/>
    <w:rsid w:val="00EC77BC"/>
    <w:rsid w:val="00EC7E55"/>
    <w:rsid w:val="00ED3ACF"/>
    <w:rsid w:val="00ED6F93"/>
    <w:rsid w:val="00EE6E80"/>
    <w:rsid w:val="00EE7CB8"/>
    <w:rsid w:val="00EF0489"/>
    <w:rsid w:val="00EF0C5E"/>
    <w:rsid w:val="00EF16FB"/>
    <w:rsid w:val="00F02216"/>
    <w:rsid w:val="00F0291C"/>
    <w:rsid w:val="00F0352C"/>
    <w:rsid w:val="00F06739"/>
    <w:rsid w:val="00F06B14"/>
    <w:rsid w:val="00F101DD"/>
    <w:rsid w:val="00F14193"/>
    <w:rsid w:val="00F14D59"/>
    <w:rsid w:val="00F20CCE"/>
    <w:rsid w:val="00F339AD"/>
    <w:rsid w:val="00F3614E"/>
    <w:rsid w:val="00F36F99"/>
    <w:rsid w:val="00F433DC"/>
    <w:rsid w:val="00F507DC"/>
    <w:rsid w:val="00F55201"/>
    <w:rsid w:val="00F56870"/>
    <w:rsid w:val="00F576E0"/>
    <w:rsid w:val="00F620FC"/>
    <w:rsid w:val="00F6440C"/>
    <w:rsid w:val="00F718FF"/>
    <w:rsid w:val="00F901CF"/>
    <w:rsid w:val="00F906EF"/>
    <w:rsid w:val="00FA7F37"/>
    <w:rsid w:val="00FB310C"/>
    <w:rsid w:val="00FB33FD"/>
    <w:rsid w:val="00FB645E"/>
    <w:rsid w:val="00FC35C4"/>
    <w:rsid w:val="00FC35ED"/>
    <w:rsid w:val="00FC6AED"/>
    <w:rsid w:val="00FD46F2"/>
    <w:rsid w:val="00FD6CD9"/>
    <w:rsid w:val="00FE20D9"/>
    <w:rsid w:val="00FF09F4"/>
    <w:rsid w:val="00FF6C7D"/>
    <w:rsid w:val="00FF7115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AA3509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AB0DA3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unhideWhenUsed="0" w:uiPriority="0" w:semiHidden="0" w:name="Light Shading Accent 5"/>
    <w:lsdException w:qFormat="1" w:unhideWhenUsed="0" w:uiPriority="0" w:semiHidden="0" w:name="Light List Accent 5"/>
    <w:lsdException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文本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73D30C-3664-4446-867D-536257D3BF70}">
  <ds:schemaRefs/>
</ds:datastoreItem>
</file>

<file path=customXml/itemProps2.xml><?xml version="1.0" encoding="utf-8"?>
<ds:datastoreItem xmlns:ds="http://schemas.openxmlformats.org/officeDocument/2006/customXml" ds:itemID="{20E4AC40-79CF-4013-AAB5-D57A67A32380}">
  <ds:schemaRefs/>
</ds:datastoreItem>
</file>

<file path=customXml/itemProps3.xml><?xml version="1.0" encoding="utf-8"?>
<ds:datastoreItem xmlns:ds="http://schemas.openxmlformats.org/officeDocument/2006/customXml" ds:itemID="{4997936F-3F4E-4B71-8B90-EDC1B2C3C2A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Pages>2</Pages>
  <Words>187</Words>
  <Characters>1070</Characters>
  <Lines>8</Lines>
  <Paragraphs>2</Paragraphs>
  <TotalTime>2</TotalTime>
  <ScaleCrop>false</ScaleCrop>
  <LinksUpToDate>false</LinksUpToDate>
  <CharactersWithSpaces>1255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2023-01-04T05:39:00Z</dcterms:created>
  <dc:creator>/ZL</dc:creator>
  <cp:lastModifiedBy>10527</cp:lastModifiedBy>
  <cp:lastPrinted>2022-03-20T13:18:00Z</cp:lastPrinted>
  <dcterms:modified xsi:type="dcterms:W3CDTF">2023-08-22T06:59:40Z</dcterms:modified>
  <cp:revision>199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941FA640F19843F9A6B1D23CBE2470E2_12</vt:lpwstr>
  </property>
</Properties>
</file>