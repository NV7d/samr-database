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72969" w14:textId="77777777" w:rsidR="00590666" w:rsidRPr="0023370F" w:rsidRDefault="00590666">
      <w:pPr>
        <w:jc w:val="center"/>
        <w:rPr>
          <w:rFonts w:eastAsia="黑体"/>
          <w:bCs/>
          <w:sz w:val="36"/>
          <w:szCs w:val="36"/>
        </w:rPr>
      </w:pPr>
      <w:r w:rsidRPr="0023370F">
        <w:rPr>
          <w:rFonts w:eastAsia="黑体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11"/>
        <w:gridCol w:w="1417"/>
        <w:gridCol w:w="5812"/>
      </w:tblGrid>
      <w:tr w:rsidR="00590666" w:rsidRPr="0023370F" w14:paraId="7BDB161C" w14:textId="77777777" w:rsidTr="00E13939">
        <w:trPr>
          <w:trHeight w:val="926"/>
        </w:trPr>
        <w:tc>
          <w:tcPr>
            <w:tcW w:w="2411" w:type="dxa"/>
            <w:shd w:val="clear" w:color="auto" w:fill="D9D9D9"/>
            <w:vAlign w:val="center"/>
          </w:tcPr>
          <w:p w14:paraId="025C7CC9" w14:textId="77777777" w:rsidR="00590666" w:rsidRPr="0023370F" w:rsidRDefault="00590666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proofErr w:type="spellStart"/>
            <w:r w:rsidRPr="0023370F">
              <w:rPr>
                <w:rFonts w:cs="Times New Roman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229" w:type="dxa"/>
            <w:gridSpan w:val="2"/>
            <w:vAlign w:val="center"/>
          </w:tcPr>
          <w:p w14:paraId="312BE41E" w14:textId="2CEF1FBF" w:rsidR="00590666" w:rsidRPr="0023370F" w:rsidRDefault="00BE07A7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proofErr w:type="gramStart"/>
            <w:r w:rsidRPr="0023370F">
              <w:rPr>
                <w:bCs/>
                <w:color w:val="000000"/>
                <w:lang w:val="en-US"/>
              </w:rPr>
              <w:t>创润发展</w:t>
            </w:r>
            <w:proofErr w:type="gramEnd"/>
            <w:r w:rsidRPr="0023370F">
              <w:rPr>
                <w:bCs/>
                <w:color w:val="000000"/>
                <w:lang w:val="en-US"/>
              </w:rPr>
              <w:t>有限公司收购诸暨</w:t>
            </w:r>
            <w:proofErr w:type="gramStart"/>
            <w:r w:rsidRPr="0023370F">
              <w:rPr>
                <w:bCs/>
                <w:color w:val="000000"/>
                <w:lang w:val="en-US"/>
              </w:rPr>
              <w:t>祥</w:t>
            </w:r>
            <w:proofErr w:type="gramEnd"/>
            <w:r w:rsidRPr="0023370F">
              <w:rPr>
                <w:bCs/>
                <w:color w:val="000000"/>
                <w:lang w:val="en-US"/>
              </w:rPr>
              <w:t>笙物业服务有限公司股权案</w:t>
            </w:r>
          </w:p>
        </w:tc>
      </w:tr>
      <w:tr w:rsidR="00590666" w:rsidRPr="0023370F" w14:paraId="6F20D4B7" w14:textId="77777777" w:rsidTr="00E13939">
        <w:trPr>
          <w:trHeight w:val="1391"/>
        </w:trPr>
        <w:tc>
          <w:tcPr>
            <w:tcW w:w="2411" w:type="dxa"/>
            <w:shd w:val="clear" w:color="auto" w:fill="D9D9D9"/>
            <w:vAlign w:val="center"/>
          </w:tcPr>
          <w:p w14:paraId="1EEC1E65" w14:textId="77777777" w:rsidR="00590666" w:rsidRPr="0023370F" w:rsidRDefault="00590666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3370F">
              <w:rPr>
                <w:rFonts w:cs="Times New Roman"/>
                <w:bCs/>
                <w:color w:val="000000"/>
                <w:lang w:eastAsia="zh-CN"/>
              </w:rPr>
              <w:t>交易概况（限</w:t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>200</w:t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229" w:type="dxa"/>
            <w:gridSpan w:val="2"/>
            <w:vAlign w:val="center"/>
          </w:tcPr>
          <w:p w14:paraId="6356C3A8" w14:textId="46991BC1" w:rsidR="00FE2FA2" w:rsidRPr="0023370F" w:rsidRDefault="0023370F"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proofErr w:type="gramStart"/>
            <w:r w:rsidRPr="0023370F">
              <w:rPr>
                <w:bCs/>
                <w:color w:val="000000"/>
                <w:lang w:val="en-US"/>
              </w:rPr>
              <w:t>创润发展</w:t>
            </w:r>
            <w:proofErr w:type="gramEnd"/>
            <w:r w:rsidRPr="0023370F">
              <w:rPr>
                <w:bCs/>
                <w:color w:val="000000"/>
                <w:lang w:val="en-US"/>
              </w:rPr>
              <w:t>有限公司</w:t>
            </w:r>
            <w:r w:rsidR="00BE07A7" w:rsidRPr="0023370F">
              <w:rPr>
                <w:bCs/>
                <w:color w:val="000000"/>
                <w:lang w:val="en-US"/>
              </w:rPr>
              <w:t>（</w:t>
            </w:r>
            <w:r w:rsidR="00BE07A7" w:rsidRPr="0023370F">
              <w:rPr>
                <w:bCs/>
                <w:color w:val="000000"/>
                <w:lang w:val="en-US"/>
              </w:rPr>
              <w:t>“</w:t>
            </w:r>
            <w:r w:rsidRPr="0023370F">
              <w:rPr>
                <w:b/>
                <w:color w:val="000000"/>
                <w:lang w:val="en-US"/>
              </w:rPr>
              <w:t>创润发展</w:t>
            </w:r>
            <w:r w:rsidR="00BE07A7" w:rsidRPr="0023370F">
              <w:rPr>
                <w:bCs/>
                <w:color w:val="000000"/>
                <w:lang w:val="en-US"/>
              </w:rPr>
              <w:t>”</w:t>
            </w:r>
            <w:r w:rsidR="00BE07A7" w:rsidRPr="0023370F">
              <w:rPr>
                <w:bCs/>
                <w:color w:val="000000"/>
                <w:lang w:val="en-US"/>
              </w:rPr>
              <w:t>）拟</w:t>
            </w:r>
            <w:r w:rsidR="000906C9">
              <w:rPr>
                <w:bCs/>
                <w:color w:val="000000"/>
                <w:lang w:val="en-US"/>
              </w:rPr>
              <w:t>从</w:t>
            </w:r>
            <w:proofErr w:type="spellStart"/>
            <w:r w:rsidR="000409FC" w:rsidRPr="0023370F">
              <w:rPr>
                <w:bCs/>
                <w:color w:val="000000"/>
                <w:lang w:val="en-US"/>
              </w:rPr>
              <w:t>Shinsun</w:t>
            </w:r>
            <w:proofErr w:type="spellEnd"/>
            <w:r w:rsidR="000409FC" w:rsidRPr="0023370F">
              <w:rPr>
                <w:bCs/>
                <w:color w:val="000000"/>
                <w:lang w:val="en-US"/>
              </w:rPr>
              <w:t xml:space="preserve"> Lifestyle Services Hong Kong Limited</w:t>
            </w:r>
            <w:r w:rsidR="000409FC" w:rsidRPr="0023370F">
              <w:rPr>
                <w:bCs/>
                <w:color w:val="000000"/>
                <w:lang w:val="en-US"/>
              </w:rPr>
              <w:t>（</w:t>
            </w:r>
            <w:r w:rsidR="000409FC" w:rsidRPr="0023370F">
              <w:rPr>
                <w:bCs/>
                <w:color w:val="000000"/>
                <w:lang w:val="en-US"/>
              </w:rPr>
              <w:t>“</w:t>
            </w:r>
            <w:proofErr w:type="spellStart"/>
            <w:r w:rsidR="000409FC" w:rsidRPr="00FB637B">
              <w:rPr>
                <w:b/>
                <w:color w:val="000000"/>
                <w:lang w:val="en-US"/>
              </w:rPr>
              <w:t>Shinsun</w:t>
            </w:r>
            <w:proofErr w:type="spellEnd"/>
            <w:r w:rsidR="000409FC" w:rsidRPr="0023370F">
              <w:rPr>
                <w:bCs/>
                <w:color w:val="000000"/>
                <w:lang w:val="en-US"/>
              </w:rPr>
              <w:t>”</w:t>
            </w:r>
            <w:r w:rsidR="000409FC" w:rsidRPr="0023370F">
              <w:rPr>
                <w:bCs/>
                <w:color w:val="000000"/>
                <w:lang w:val="en-US"/>
              </w:rPr>
              <w:t>）</w:t>
            </w:r>
            <w:proofErr w:type="gramStart"/>
            <w:r w:rsidR="000906C9">
              <w:rPr>
                <w:bCs/>
                <w:color w:val="000000"/>
                <w:lang w:val="en-US"/>
              </w:rPr>
              <w:t>处</w:t>
            </w:r>
            <w:r w:rsidR="00BE07A7" w:rsidRPr="0023370F">
              <w:rPr>
                <w:bCs/>
                <w:color w:val="000000"/>
                <w:lang w:val="en-US"/>
              </w:rPr>
              <w:t>收购诸暨祥</w:t>
            </w:r>
            <w:proofErr w:type="gramEnd"/>
            <w:r w:rsidR="00BE07A7" w:rsidRPr="0023370F">
              <w:rPr>
                <w:bCs/>
                <w:color w:val="000000"/>
                <w:lang w:val="en-US"/>
              </w:rPr>
              <w:t>笙物业服务有限公司</w:t>
            </w:r>
            <w:r w:rsidR="00FE2FA2" w:rsidRPr="0023370F">
              <w:rPr>
                <w:bCs/>
                <w:color w:val="000000"/>
                <w:lang w:val="en-US"/>
              </w:rPr>
              <w:t>（</w:t>
            </w:r>
            <w:r w:rsidR="00FE2FA2" w:rsidRPr="0023370F">
              <w:rPr>
                <w:bCs/>
                <w:color w:val="000000"/>
                <w:lang w:val="en-US"/>
              </w:rPr>
              <w:t>“</w:t>
            </w:r>
            <w:r w:rsidR="001C1048">
              <w:rPr>
                <w:rFonts w:hint="eastAsia"/>
                <w:b/>
                <w:color w:val="000000"/>
                <w:lang w:val="en-US"/>
              </w:rPr>
              <w:t>目标公司</w:t>
            </w:r>
            <w:r w:rsidR="00FE2FA2" w:rsidRPr="0023370F">
              <w:rPr>
                <w:bCs/>
                <w:color w:val="000000"/>
                <w:lang w:val="en-US"/>
              </w:rPr>
              <w:t>”</w:t>
            </w:r>
            <w:r w:rsidR="00FE2FA2" w:rsidRPr="0023370F">
              <w:rPr>
                <w:bCs/>
                <w:color w:val="000000"/>
                <w:lang w:val="en-US"/>
              </w:rPr>
              <w:t>）</w:t>
            </w:r>
            <w:r w:rsidR="00BE07A7" w:rsidRPr="0023370F">
              <w:rPr>
                <w:bCs/>
                <w:color w:val="000000"/>
                <w:lang w:val="en-US"/>
              </w:rPr>
              <w:t>100%</w:t>
            </w:r>
            <w:r w:rsidR="00BE07A7" w:rsidRPr="0023370F">
              <w:rPr>
                <w:bCs/>
                <w:color w:val="000000"/>
                <w:lang w:val="en-US"/>
              </w:rPr>
              <w:t>股权</w:t>
            </w:r>
            <w:r w:rsidR="007C3856">
              <w:rPr>
                <w:rFonts w:hint="eastAsia"/>
                <w:bCs/>
                <w:color w:val="000000"/>
                <w:lang w:val="en-US"/>
              </w:rPr>
              <w:t>。</w:t>
            </w:r>
            <w:r w:rsidR="00316C95">
              <w:rPr>
                <w:rFonts w:hint="eastAsia"/>
                <w:bCs/>
                <w:color w:val="000000"/>
                <w:lang w:val="en-US"/>
              </w:rPr>
              <w:t>目标公司主要从事住宅物业管理</w:t>
            </w:r>
            <w:r w:rsidR="00B9661E">
              <w:rPr>
                <w:rFonts w:hint="eastAsia"/>
                <w:bCs/>
                <w:color w:val="000000"/>
                <w:lang w:val="en-US"/>
              </w:rPr>
              <w:t>业务</w:t>
            </w:r>
            <w:r w:rsidR="00316C95">
              <w:rPr>
                <w:rFonts w:hint="eastAsia"/>
                <w:bCs/>
                <w:color w:val="000000"/>
                <w:lang w:val="en-US"/>
              </w:rPr>
              <w:t>。</w:t>
            </w:r>
          </w:p>
          <w:p w14:paraId="129D025D" w14:textId="77777777" w:rsidR="00FE2FA2" w:rsidRPr="0023370F" w:rsidRDefault="00FE2FA2"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</w:p>
          <w:p w14:paraId="2C7066B4" w14:textId="6E77F9DB" w:rsidR="00590666" w:rsidRPr="0023370F" w:rsidRDefault="00F8050A"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23370F">
              <w:t>交易</w:t>
            </w:r>
            <w:r w:rsidR="00590666" w:rsidRPr="0023370F">
              <w:t>前，</w:t>
            </w:r>
            <w:r w:rsidR="002506DE">
              <w:rPr>
                <w:rFonts w:hint="eastAsia"/>
              </w:rPr>
              <w:t>目标公司</w:t>
            </w:r>
            <w:r w:rsidR="00E64BFE">
              <w:rPr>
                <w:rFonts w:hint="eastAsia"/>
              </w:rPr>
              <w:t>由</w:t>
            </w:r>
            <w:proofErr w:type="spellStart"/>
            <w:r w:rsidR="000409FC" w:rsidRPr="000409FC">
              <w:rPr>
                <w:bCs/>
                <w:color w:val="000000"/>
                <w:lang w:val="en-US"/>
              </w:rPr>
              <w:t>Shinsun</w:t>
            </w:r>
            <w:proofErr w:type="spellEnd"/>
            <w:r w:rsidR="00CE134C">
              <w:rPr>
                <w:rFonts w:hint="eastAsia"/>
              </w:rPr>
              <w:t>单独</w:t>
            </w:r>
            <w:r w:rsidR="00E64BFE">
              <w:rPr>
                <w:rFonts w:hint="eastAsia"/>
              </w:rPr>
              <w:t>控制</w:t>
            </w:r>
            <w:r w:rsidR="00590666" w:rsidRPr="0023370F">
              <w:t>。交易后，</w:t>
            </w:r>
            <w:proofErr w:type="gramStart"/>
            <w:r w:rsidR="0023370F" w:rsidRPr="0023370F">
              <w:t>创润发展</w:t>
            </w:r>
            <w:proofErr w:type="gramEnd"/>
            <w:r w:rsidR="0023370F" w:rsidRPr="0023370F">
              <w:rPr>
                <w:bCs/>
                <w:color w:val="000000"/>
                <w:lang w:val="en-US"/>
              </w:rPr>
              <w:t>将持有</w:t>
            </w:r>
            <w:r w:rsidR="00316C95">
              <w:rPr>
                <w:rFonts w:hint="eastAsia"/>
                <w:bCs/>
                <w:color w:val="000000"/>
                <w:lang w:val="en-US"/>
              </w:rPr>
              <w:t>目标公司</w:t>
            </w:r>
            <w:r w:rsidR="0023370F" w:rsidRPr="0023370F">
              <w:rPr>
                <w:bCs/>
                <w:color w:val="000000"/>
                <w:lang w:val="en-US"/>
              </w:rPr>
              <w:t>100%</w:t>
            </w:r>
            <w:r w:rsidR="0023370F" w:rsidRPr="0023370F">
              <w:rPr>
                <w:bCs/>
                <w:color w:val="000000"/>
                <w:lang w:val="en-US"/>
              </w:rPr>
              <w:t>股权，单独控制目标公司</w:t>
            </w:r>
            <w:r w:rsidR="00590666" w:rsidRPr="0023370F">
              <w:t>。</w:t>
            </w:r>
          </w:p>
        </w:tc>
      </w:tr>
      <w:tr w:rsidR="00523199" w:rsidRPr="0023370F" w14:paraId="00CA5488" w14:textId="77777777" w:rsidTr="00E13939">
        <w:trPr>
          <w:trHeight w:val="942"/>
        </w:trPr>
        <w:tc>
          <w:tcPr>
            <w:tcW w:w="2411" w:type="dxa"/>
            <w:vMerge w:val="restart"/>
            <w:shd w:val="clear" w:color="auto" w:fill="D9D9D9"/>
            <w:vAlign w:val="center"/>
          </w:tcPr>
          <w:p w14:paraId="598D5BB4" w14:textId="77777777" w:rsidR="00523199" w:rsidRPr="0023370F" w:rsidRDefault="00523199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3370F"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 w:rsidRPr="0023370F">
              <w:rPr>
                <w:rFonts w:cs="Times New Roman"/>
                <w:bCs/>
                <w:color w:val="000000"/>
                <w:lang w:val="en-US" w:eastAsia="zh-CN"/>
              </w:rPr>
              <w:t>100</w:t>
            </w:r>
            <w:r w:rsidRPr="0023370F">
              <w:rPr>
                <w:rFonts w:cs="Times New Roman"/>
                <w:bCs/>
                <w:color w:val="000000"/>
                <w:lang w:val="en-US" w:eastAsia="zh-CN"/>
              </w:rPr>
              <w:t>字以内</w:t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417" w:type="dxa"/>
            <w:vAlign w:val="center"/>
          </w:tcPr>
          <w:p w14:paraId="1F03DF89" w14:textId="77777777" w:rsidR="00523199" w:rsidRPr="0023370F" w:rsidRDefault="00523199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23370F"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proofErr w:type="gramStart"/>
            <w:r>
              <w:rPr>
                <w:rFonts w:cs="Times New Roman" w:hint="eastAsia"/>
                <w:bCs/>
                <w:color w:val="000000"/>
                <w:lang w:eastAsia="zh-CN"/>
              </w:rPr>
              <w:t>创润发展</w:t>
            </w:r>
            <w:proofErr w:type="gramEnd"/>
          </w:p>
        </w:tc>
        <w:tc>
          <w:tcPr>
            <w:tcW w:w="5812" w:type="dxa"/>
            <w:vAlign w:val="center"/>
          </w:tcPr>
          <w:p w14:paraId="72A347C2" w14:textId="5367B80C" w:rsidR="00523199" w:rsidRDefault="00523199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val="en-US" w:eastAsia="zh-CN"/>
              </w:rPr>
            </w:pPr>
            <w:proofErr w:type="gramStart"/>
            <w:r>
              <w:rPr>
                <w:rFonts w:cs="Times New Roman" w:hint="eastAsia"/>
                <w:lang w:val="en-US" w:eastAsia="zh-CN"/>
              </w:rPr>
              <w:t>创润发展</w:t>
            </w:r>
            <w:proofErr w:type="gramEnd"/>
            <w:r>
              <w:rPr>
                <w:rFonts w:cs="Times New Roman" w:hint="eastAsia"/>
                <w:lang w:val="en-US" w:eastAsia="zh-CN"/>
              </w:rPr>
              <w:t>于</w:t>
            </w:r>
            <w:r w:rsidRPr="00FB637B">
              <w:rPr>
                <w:rFonts w:cs="Times New Roman" w:hint="eastAsia"/>
                <w:lang w:val="en-US" w:eastAsia="zh-CN"/>
              </w:rPr>
              <w:t>2017</w:t>
            </w:r>
            <w:r w:rsidRPr="00FB637B">
              <w:rPr>
                <w:rFonts w:cs="Times New Roman" w:hint="eastAsia"/>
                <w:lang w:val="en-US" w:eastAsia="zh-CN"/>
              </w:rPr>
              <w:t>年</w:t>
            </w:r>
            <w:r w:rsidRPr="00FB637B">
              <w:rPr>
                <w:rFonts w:cs="Times New Roman" w:hint="eastAsia"/>
                <w:lang w:val="en-US" w:eastAsia="zh-CN"/>
              </w:rPr>
              <w:t>5</w:t>
            </w:r>
            <w:r w:rsidRPr="00FB637B">
              <w:rPr>
                <w:rFonts w:cs="Times New Roman" w:hint="eastAsia"/>
                <w:lang w:val="en-US" w:eastAsia="zh-CN"/>
              </w:rPr>
              <w:t>月</w:t>
            </w:r>
            <w:r w:rsidRPr="00FB637B">
              <w:rPr>
                <w:rFonts w:cs="Times New Roman" w:hint="eastAsia"/>
                <w:lang w:val="en-US" w:eastAsia="zh-CN"/>
              </w:rPr>
              <w:t>18</w:t>
            </w:r>
            <w:r w:rsidRPr="00FB637B">
              <w:rPr>
                <w:rFonts w:cs="Times New Roman" w:hint="eastAsia"/>
                <w:lang w:val="en-US" w:eastAsia="zh-CN"/>
              </w:rPr>
              <w:t>日</w:t>
            </w:r>
            <w:r>
              <w:rPr>
                <w:rFonts w:cs="Times New Roman" w:hint="eastAsia"/>
                <w:lang w:val="en-US" w:eastAsia="zh-CN"/>
              </w:rPr>
              <w:t>成立于中国香港，</w:t>
            </w:r>
            <w:r w:rsidR="007C3856">
              <w:rPr>
                <w:rFonts w:cs="Times New Roman" w:hint="eastAsia"/>
                <w:lang w:val="en-US" w:eastAsia="zh-CN"/>
              </w:rPr>
              <w:t>从事</w:t>
            </w:r>
            <w:r w:rsidR="00357950">
              <w:rPr>
                <w:rFonts w:cs="Times New Roman" w:hint="eastAsia"/>
                <w:lang w:val="en-US" w:eastAsia="zh-CN"/>
              </w:rPr>
              <w:t>投资控股业务</w:t>
            </w:r>
            <w:r w:rsidRPr="00CD28AB">
              <w:rPr>
                <w:rFonts w:cs="Times New Roman" w:hint="eastAsia"/>
                <w:lang w:val="en-US" w:eastAsia="zh-CN"/>
              </w:rPr>
              <w:t>。</w:t>
            </w:r>
          </w:p>
          <w:p w14:paraId="7D04D821" w14:textId="77777777" w:rsidR="00523199" w:rsidRDefault="00523199">
            <w:pPr>
              <w:pStyle w:val="a0"/>
              <w:adjustRightInd w:val="0"/>
              <w:snapToGrid w:val="0"/>
              <w:spacing w:after="0"/>
              <w:rPr>
                <w:rFonts w:cs="Times New Roman"/>
                <w:lang w:val="en-US" w:eastAsia="zh-CN"/>
              </w:rPr>
            </w:pPr>
          </w:p>
          <w:p w14:paraId="3DE47787" w14:textId="22DA7F8C" w:rsidR="00523199" w:rsidRPr="0023370F" w:rsidRDefault="00523199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proofErr w:type="gramStart"/>
            <w:r>
              <w:rPr>
                <w:rFonts w:cs="Times New Roman" w:hint="eastAsia"/>
                <w:lang w:val="en-US" w:eastAsia="zh-CN"/>
              </w:rPr>
              <w:t>创润发展</w:t>
            </w:r>
            <w:proofErr w:type="gramEnd"/>
            <w:r>
              <w:rPr>
                <w:rFonts w:cs="Times New Roman" w:hint="eastAsia"/>
                <w:lang w:val="en-US" w:eastAsia="zh-CN"/>
              </w:rPr>
              <w:t>的最终控制人</w:t>
            </w:r>
            <w:r w:rsidRPr="00EB5FB0">
              <w:rPr>
                <w:rFonts w:cs="Times New Roman" w:hint="eastAsia"/>
                <w:lang w:val="en-US" w:eastAsia="zh-CN"/>
              </w:rPr>
              <w:t>为中国华润有限公司，</w:t>
            </w:r>
            <w:r w:rsidR="006803B0">
              <w:rPr>
                <w:rFonts w:cs="Times New Roman" w:hint="eastAsia"/>
                <w:lang w:val="en-US" w:eastAsia="zh-CN"/>
              </w:rPr>
              <w:t>其主要业务包括</w:t>
            </w:r>
            <w:r w:rsidRPr="00EB5FB0">
              <w:rPr>
                <w:rFonts w:cs="Times New Roman" w:hint="eastAsia"/>
                <w:lang w:val="en-US" w:eastAsia="zh-CN"/>
              </w:rPr>
              <w:t>大消费、综合能源、城市建设运营、大健康、产业金融、科技及新兴产业六大领域。</w:t>
            </w:r>
          </w:p>
        </w:tc>
      </w:tr>
      <w:tr w:rsidR="00523199" w:rsidRPr="0023370F" w14:paraId="07218E53" w14:textId="77777777" w:rsidTr="00E13939">
        <w:trPr>
          <w:trHeight w:val="984"/>
        </w:trPr>
        <w:tc>
          <w:tcPr>
            <w:tcW w:w="2411" w:type="dxa"/>
            <w:vMerge/>
            <w:shd w:val="clear" w:color="auto" w:fill="D9D9D9"/>
            <w:vAlign w:val="center"/>
          </w:tcPr>
          <w:p w14:paraId="6D199AC1" w14:textId="77777777" w:rsidR="00523199" w:rsidRPr="0023370F" w:rsidRDefault="00523199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417" w:type="dxa"/>
            <w:vAlign w:val="center"/>
          </w:tcPr>
          <w:p w14:paraId="0A52C48C" w14:textId="61EED2DB" w:rsidR="00523199" w:rsidRPr="0023370F" w:rsidRDefault="00523199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23370F"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>
              <w:rPr>
                <w:rFonts w:hint="eastAsia"/>
              </w:rPr>
              <w:t xml:space="preserve"> </w:t>
            </w:r>
            <w:r w:rsidR="001C1048">
              <w:rPr>
                <w:rFonts w:cs="Times New Roman" w:hint="eastAsia"/>
                <w:bCs/>
                <w:color w:val="000000"/>
                <w:lang w:eastAsia="zh-CN"/>
              </w:rPr>
              <w:t>目标公司</w:t>
            </w:r>
          </w:p>
        </w:tc>
        <w:tc>
          <w:tcPr>
            <w:tcW w:w="5812" w:type="dxa"/>
            <w:vAlign w:val="center"/>
          </w:tcPr>
          <w:p w14:paraId="244AD334" w14:textId="229E47A2" w:rsidR="00523199" w:rsidRDefault="001C1048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>
              <w:rPr>
                <w:rFonts w:hint="eastAsia"/>
                <w:bCs/>
                <w:color w:val="000000"/>
                <w:lang w:val="en-US"/>
              </w:rPr>
              <w:t>目标公司</w:t>
            </w:r>
            <w:r w:rsidR="00523199">
              <w:rPr>
                <w:rFonts w:hint="eastAsia"/>
                <w:bCs/>
                <w:color w:val="000000"/>
                <w:lang w:val="en-US"/>
              </w:rPr>
              <w:t>于</w:t>
            </w:r>
            <w:r w:rsidR="00523199" w:rsidRPr="00EB5FB0">
              <w:rPr>
                <w:rFonts w:hint="eastAsia"/>
                <w:bCs/>
                <w:color w:val="000000"/>
                <w:lang w:val="en-US"/>
              </w:rPr>
              <w:t>2021</w:t>
            </w:r>
            <w:r w:rsidR="00523199" w:rsidRPr="00EB5FB0">
              <w:rPr>
                <w:rFonts w:hint="eastAsia"/>
                <w:bCs/>
                <w:color w:val="000000"/>
                <w:lang w:val="en-US"/>
              </w:rPr>
              <w:t>年</w:t>
            </w:r>
            <w:r w:rsidR="00523199" w:rsidRPr="00EB5FB0">
              <w:rPr>
                <w:rFonts w:hint="eastAsia"/>
                <w:bCs/>
                <w:color w:val="000000"/>
                <w:lang w:val="en-US"/>
              </w:rPr>
              <w:t>3</w:t>
            </w:r>
            <w:r w:rsidR="00523199" w:rsidRPr="00EB5FB0">
              <w:rPr>
                <w:rFonts w:hint="eastAsia"/>
                <w:bCs/>
                <w:color w:val="000000"/>
                <w:lang w:val="en-US"/>
              </w:rPr>
              <w:t>月</w:t>
            </w:r>
            <w:r w:rsidR="00523199" w:rsidRPr="00EB5FB0">
              <w:rPr>
                <w:rFonts w:hint="eastAsia"/>
                <w:bCs/>
                <w:color w:val="000000"/>
                <w:lang w:val="en-US"/>
              </w:rPr>
              <w:t>8</w:t>
            </w:r>
            <w:r w:rsidR="00523199" w:rsidRPr="00EB5FB0">
              <w:rPr>
                <w:rFonts w:hint="eastAsia"/>
                <w:bCs/>
                <w:color w:val="000000"/>
                <w:lang w:val="en-US"/>
              </w:rPr>
              <w:t>日成立于中国</w:t>
            </w:r>
            <w:r w:rsidR="00523199">
              <w:rPr>
                <w:rFonts w:hint="eastAsia"/>
                <w:bCs/>
                <w:color w:val="000000"/>
                <w:lang w:val="en-US"/>
              </w:rPr>
              <w:t>浙江省，其</w:t>
            </w:r>
            <w:r w:rsidR="00523199" w:rsidRPr="00EB5FB0">
              <w:rPr>
                <w:rFonts w:hint="eastAsia"/>
                <w:bCs/>
                <w:color w:val="000000"/>
                <w:lang w:val="en-US"/>
              </w:rPr>
              <w:t>主要在中国境内从事住宅物业管理业务。</w:t>
            </w:r>
          </w:p>
          <w:p w14:paraId="65952909" w14:textId="77777777" w:rsidR="00523199" w:rsidRDefault="00523199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</w:p>
          <w:p w14:paraId="2654327C" w14:textId="41DED93A" w:rsidR="00523199" w:rsidRPr="0023370F" w:rsidRDefault="001C1048"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  <w:lang w:val="en-US"/>
              </w:rPr>
              <w:t>目标公司</w:t>
            </w:r>
            <w:r w:rsidR="00523199">
              <w:rPr>
                <w:rFonts w:hint="eastAsia"/>
                <w:bCs/>
                <w:color w:val="000000"/>
                <w:lang w:val="en-US"/>
              </w:rPr>
              <w:t>的最终控制人为一名自然人，其主要通过旗下公司从事</w:t>
            </w:r>
            <w:r w:rsidR="00523199" w:rsidRPr="00523199">
              <w:rPr>
                <w:rFonts w:hint="eastAsia"/>
                <w:bCs/>
                <w:color w:val="000000"/>
                <w:lang w:val="en-US"/>
              </w:rPr>
              <w:t>物业管理服务、物业开发商增值服务及社区增值服务</w:t>
            </w:r>
            <w:r w:rsidR="00523199">
              <w:rPr>
                <w:rFonts w:hint="eastAsia"/>
                <w:bCs/>
                <w:color w:val="000000"/>
                <w:lang w:val="en-US"/>
              </w:rPr>
              <w:t>。</w:t>
            </w:r>
          </w:p>
        </w:tc>
      </w:tr>
      <w:tr w:rsidR="00590666" w:rsidRPr="0023370F" w14:paraId="658C12AD" w14:textId="77777777" w:rsidTr="00E13939">
        <w:trPr>
          <w:trHeight w:val="279"/>
        </w:trPr>
        <w:tc>
          <w:tcPr>
            <w:tcW w:w="2411" w:type="dxa"/>
            <w:vMerge w:val="restart"/>
            <w:shd w:val="clear" w:color="auto" w:fill="D9D9D9"/>
            <w:vAlign w:val="center"/>
          </w:tcPr>
          <w:p w14:paraId="61F6050C" w14:textId="77777777" w:rsidR="00590666" w:rsidRPr="0023370F" w:rsidRDefault="00590666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3370F"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229" w:type="dxa"/>
            <w:gridSpan w:val="2"/>
            <w:vAlign w:val="center"/>
          </w:tcPr>
          <w:p w14:paraId="362C88E2" w14:textId="77777777" w:rsidR="00590666" w:rsidRPr="0023370F" w:rsidRDefault="00590666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3370F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590666" w:rsidRPr="0023370F" w14:paraId="22BDAF6B" w14:textId="77777777" w:rsidTr="00E13939">
        <w:trPr>
          <w:trHeight w:val="330"/>
        </w:trPr>
        <w:tc>
          <w:tcPr>
            <w:tcW w:w="2411" w:type="dxa"/>
            <w:vMerge/>
            <w:shd w:val="clear" w:color="auto" w:fill="D9D9D9"/>
            <w:vAlign w:val="center"/>
          </w:tcPr>
          <w:p w14:paraId="49B5691D" w14:textId="77777777" w:rsidR="00590666" w:rsidRPr="0023370F" w:rsidRDefault="00590666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4F8E5773" w14:textId="77777777" w:rsidR="00590666" w:rsidRPr="0023370F" w:rsidRDefault="00590666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3370F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590666" w:rsidRPr="0023370F" w14:paraId="7B521B70" w14:textId="77777777" w:rsidTr="00E13939">
        <w:trPr>
          <w:trHeight w:val="285"/>
        </w:trPr>
        <w:tc>
          <w:tcPr>
            <w:tcW w:w="2411" w:type="dxa"/>
            <w:vMerge/>
            <w:shd w:val="clear" w:color="auto" w:fill="D9D9D9"/>
            <w:vAlign w:val="center"/>
          </w:tcPr>
          <w:p w14:paraId="61FF7123" w14:textId="77777777" w:rsidR="00590666" w:rsidRPr="0023370F" w:rsidRDefault="00590666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1FA440AE" w14:textId="77777777" w:rsidR="00590666" w:rsidRPr="0023370F" w:rsidRDefault="00590666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3370F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 xml:space="preserve">  3</w:t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590666" w:rsidRPr="0023370F" w14:paraId="28A68514" w14:textId="77777777" w:rsidTr="00E13939">
        <w:trPr>
          <w:trHeight w:val="870"/>
        </w:trPr>
        <w:tc>
          <w:tcPr>
            <w:tcW w:w="2411" w:type="dxa"/>
            <w:vMerge/>
            <w:shd w:val="clear" w:color="auto" w:fill="D9D9D9"/>
            <w:vAlign w:val="center"/>
          </w:tcPr>
          <w:p w14:paraId="17F39BCA" w14:textId="77777777" w:rsidR="00590666" w:rsidRPr="0023370F" w:rsidRDefault="00590666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77AC50D9" w14:textId="77777777" w:rsidR="00590666" w:rsidRPr="0023370F" w:rsidRDefault="00590666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3370F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590666" w:rsidRPr="0023370F" w14:paraId="2656455F" w14:textId="77777777" w:rsidTr="00E13939">
        <w:trPr>
          <w:trHeight w:val="264"/>
        </w:trPr>
        <w:tc>
          <w:tcPr>
            <w:tcW w:w="2411" w:type="dxa"/>
            <w:vMerge/>
            <w:shd w:val="clear" w:color="auto" w:fill="D9D9D9"/>
            <w:vAlign w:val="center"/>
          </w:tcPr>
          <w:p w14:paraId="174C07A4" w14:textId="77777777" w:rsidR="00590666" w:rsidRPr="0023370F" w:rsidRDefault="00590666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5ACDDAF8" w14:textId="77777777" w:rsidR="00590666" w:rsidRPr="0023370F" w:rsidRDefault="00590666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3370F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590666" w:rsidRPr="0023370F" w14:paraId="3F648B0A" w14:textId="77777777" w:rsidTr="00E13939">
        <w:trPr>
          <w:trHeight w:val="345"/>
        </w:trPr>
        <w:tc>
          <w:tcPr>
            <w:tcW w:w="2411" w:type="dxa"/>
            <w:vMerge/>
            <w:shd w:val="clear" w:color="auto" w:fill="D9D9D9"/>
            <w:vAlign w:val="center"/>
          </w:tcPr>
          <w:p w14:paraId="56B008DB" w14:textId="77777777" w:rsidR="00590666" w:rsidRPr="0023370F" w:rsidRDefault="00590666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229" w:type="dxa"/>
            <w:gridSpan w:val="2"/>
            <w:vAlign w:val="center"/>
          </w:tcPr>
          <w:p w14:paraId="3A508E01" w14:textId="77777777" w:rsidR="00590666" w:rsidRPr="0023370F" w:rsidRDefault="00590666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3370F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Pr="0023370F"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590666" w:rsidRPr="0023370F" w14:paraId="30CB1B08" w14:textId="77777777" w:rsidTr="00E13939">
        <w:trPr>
          <w:trHeight w:val="1250"/>
        </w:trPr>
        <w:tc>
          <w:tcPr>
            <w:tcW w:w="2411" w:type="dxa"/>
            <w:shd w:val="clear" w:color="auto" w:fill="D9D9D9"/>
            <w:vAlign w:val="center"/>
          </w:tcPr>
          <w:p w14:paraId="0F36CDD6" w14:textId="77777777" w:rsidR="00590666" w:rsidRPr="0023370F" w:rsidRDefault="00590666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23370F"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229" w:type="dxa"/>
            <w:gridSpan w:val="2"/>
            <w:vAlign w:val="center"/>
          </w:tcPr>
          <w:p w14:paraId="44833DFE" w14:textId="77777777" w:rsidR="000C2992" w:rsidRDefault="00590666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eastAsia="zh-CN"/>
              </w:rPr>
            </w:pPr>
            <w:r w:rsidRPr="0023370F">
              <w:rPr>
                <w:rFonts w:cs="Times New Roman"/>
                <w:b/>
                <w:color w:val="000000"/>
                <w:lang w:eastAsia="zh-CN"/>
              </w:rPr>
              <w:t>横向重叠：</w:t>
            </w:r>
          </w:p>
          <w:p w14:paraId="79EE1C66" w14:textId="77777777" w:rsidR="00590666" w:rsidRDefault="000C299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0C2992">
              <w:rPr>
                <w:rFonts w:cs="Times New Roman" w:hint="eastAsia"/>
                <w:bCs/>
                <w:color w:val="000000"/>
                <w:lang w:eastAsia="zh-CN"/>
              </w:rPr>
              <w:t>相关产品市场：</w:t>
            </w:r>
            <w:r w:rsidRPr="000C2992">
              <w:rPr>
                <w:rFonts w:cs="Times New Roman" w:hint="eastAsia"/>
                <w:bCs/>
                <w:color w:val="000000"/>
                <w:lang w:val="en-US" w:eastAsia="zh-CN"/>
              </w:rPr>
              <w:t>住宅物业管理服务</w:t>
            </w:r>
          </w:p>
          <w:p w14:paraId="3EC4812C" w14:textId="77777777" w:rsidR="000C2992" w:rsidRDefault="000C299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0C2992">
              <w:rPr>
                <w:rFonts w:cs="Times New Roman" w:hint="eastAsia"/>
                <w:bCs/>
                <w:color w:val="000000"/>
                <w:lang w:eastAsia="zh-CN"/>
              </w:rPr>
              <w:t>相关地域市场：南通、武汉、盐城、</w:t>
            </w:r>
            <w:r w:rsidR="00196AC8" w:rsidRPr="000C2992">
              <w:rPr>
                <w:rFonts w:cs="Times New Roman" w:hint="eastAsia"/>
                <w:bCs/>
                <w:color w:val="000000"/>
                <w:lang w:eastAsia="zh-CN"/>
              </w:rPr>
              <w:t>鞍山</w:t>
            </w:r>
            <w:r w:rsidR="00196AC8">
              <w:rPr>
                <w:rFonts w:cs="Times New Roman" w:hint="eastAsia"/>
                <w:bCs/>
                <w:color w:val="000000"/>
                <w:lang w:eastAsia="zh-CN"/>
              </w:rPr>
              <w:t>、</w:t>
            </w:r>
            <w:r w:rsidRPr="000C2992">
              <w:rPr>
                <w:rFonts w:cs="Times New Roman" w:hint="eastAsia"/>
                <w:bCs/>
                <w:color w:val="000000"/>
                <w:lang w:eastAsia="zh-CN"/>
              </w:rPr>
              <w:t>济南、泰州、苏州、杭州、扬州、宁波、温州</w:t>
            </w:r>
          </w:p>
          <w:p w14:paraId="139C423D" w14:textId="77777777" w:rsidR="00DC23D4" w:rsidRPr="00DC23D4" w:rsidRDefault="00DC23D4" w:rsidP="00DC23D4">
            <w:pPr>
              <w:adjustRightInd w:val="0"/>
              <w:snapToGrid w:val="0"/>
              <w:spacing w:after="0"/>
            </w:pPr>
            <w:r w:rsidRPr="00DC23D4">
              <w:t>市场份额：</w:t>
            </w:r>
          </w:p>
          <w:tbl>
            <w:tblPr>
              <w:tblW w:w="711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16"/>
              <w:gridCol w:w="6095"/>
            </w:tblGrid>
            <w:tr w:rsidR="00DC23D4" w:rsidRPr="00DC23D4" w14:paraId="07A3FBBC" w14:textId="77777777" w:rsidTr="00590666">
              <w:tc>
                <w:tcPr>
                  <w:tcW w:w="1016" w:type="dxa"/>
                  <w:shd w:val="clear" w:color="auto" w:fill="D9D9D9"/>
                </w:tcPr>
                <w:p w14:paraId="6CA5DC0C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城市</w:t>
                  </w:r>
                </w:p>
              </w:tc>
              <w:tc>
                <w:tcPr>
                  <w:tcW w:w="6095" w:type="dxa"/>
                  <w:shd w:val="clear" w:color="auto" w:fill="D9D9D9"/>
                </w:tcPr>
                <w:p w14:paraId="31F7B9E9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市场份额数据</w:t>
                  </w:r>
                </w:p>
              </w:tc>
            </w:tr>
            <w:tr w:rsidR="00DC23D4" w:rsidRPr="00DC23D4" w14:paraId="6B6F611A" w14:textId="77777777" w:rsidTr="00590666">
              <w:tc>
                <w:tcPr>
                  <w:tcW w:w="1016" w:type="dxa"/>
                  <w:shd w:val="clear" w:color="auto" w:fill="auto"/>
                </w:tcPr>
                <w:p w14:paraId="38FD17D7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南通市</w:t>
                  </w:r>
                </w:p>
              </w:tc>
              <w:tc>
                <w:tcPr>
                  <w:tcW w:w="6095" w:type="dxa"/>
                  <w:shd w:val="clear" w:color="auto" w:fill="auto"/>
                </w:tcPr>
                <w:p w14:paraId="608863F4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proofErr w:type="gramStart"/>
                  <w:r>
                    <w:t>创润发展</w:t>
                  </w:r>
                  <w:proofErr w:type="gramEnd"/>
                  <w:r w:rsidRPr="00DC23D4">
                    <w:t>：</w:t>
                  </w:r>
                  <w:r w:rsidRPr="00DC23D4">
                    <w:t xml:space="preserve">[0-5%] </w:t>
                  </w:r>
                  <w:r w:rsidRPr="00DC23D4">
                    <w:t>目标公司：</w:t>
                  </w:r>
                  <w:r w:rsidRPr="00DC23D4">
                    <w:t xml:space="preserve">[0-5%] </w:t>
                  </w:r>
                  <w:r w:rsidRPr="00DC23D4">
                    <w:t>合计：</w:t>
                  </w:r>
                  <w:r w:rsidRPr="00DC23D4">
                    <w:t>[0-5%]</w:t>
                  </w:r>
                </w:p>
              </w:tc>
            </w:tr>
            <w:tr w:rsidR="00DC23D4" w:rsidRPr="00DC23D4" w14:paraId="7F6889DB" w14:textId="77777777" w:rsidTr="00590666">
              <w:tc>
                <w:tcPr>
                  <w:tcW w:w="1016" w:type="dxa"/>
                  <w:shd w:val="clear" w:color="auto" w:fill="auto"/>
                </w:tcPr>
                <w:p w14:paraId="2AED1E01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武汉市</w:t>
                  </w:r>
                </w:p>
              </w:tc>
              <w:tc>
                <w:tcPr>
                  <w:tcW w:w="6095" w:type="dxa"/>
                  <w:shd w:val="clear" w:color="auto" w:fill="auto"/>
                </w:tcPr>
                <w:p w14:paraId="65A4D411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proofErr w:type="gramStart"/>
                  <w:r>
                    <w:t>创润发展</w:t>
                  </w:r>
                  <w:proofErr w:type="gramEnd"/>
                  <w:r w:rsidRPr="00DC23D4">
                    <w:t>：</w:t>
                  </w:r>
                  <w:r w:rsidRPr="00DC23D4">
                    <w:t xml:space="preserve">[0-5%] </w:t>
                  </w:r>
                  <w:r w:rsidRPr="00DC23D4">
                    <w:t>目标公司：</w:t>
                  </w:r>
                  <w:r w:rsidRPr="00DC23D4">
                    <w:t xml:space="preserve">[0-5%] </w:t>
                  </w:r>
                  <w:r w:rsidRPr="00DC23D4">
                    <w:t>合计：</w:t>
                  </w:r>
                  <w:r w:rsidRPr="00DC23D4">
                    <w:t>[0-5%]</w:t>
                  </w:r>
                </w:p>
              </w:tc>
            </w:tr>
            <w:tr w:rsidR="00DC23D4" w:rsidRPr="00DC23D4" w14:paraId="710A73B9" w14:textId="77777777" w:rsidTr="00590666">
              <w:tc>
                <w:tcPr>
                  <w:tcW w:w="1016" w:type="dxa"/>
                  <w:shd w:val="clear" w:color="auto" w:fill="auto"/>
                </w:tcPr>
                <w:p w14:paraId="687D9629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lastRenderedPageBreak/>
                    <w:t>盐城市</w:t>
                  </w:r>
                </w:p>
              </w:tc>
              <w:tc>
                <w:tcPr>
                  <w:tcW w:w="6095" w:type="dxa"/>
                  <w:shd w:val="clear" w:color="auto" w:fill="auto"/>
                </w:tcPr>
                <w:p w14:paraId="34F6899F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proofErr w:type="gramStart"/>
                  <w:r>
                    <w:t>创润发展</w:t>
                  </w:r>
                  <w:proofErr w:type="gramEnd"/>
                  <w:r w:rsidRPr="00DC23D4">
                    <w:t>：</w:t>
                  </w:r>
                  <w:r w:rsidRPr="00DC23D4">
                    <w:t xml:space="preserve">[0-5%] </w:t>
                  </w:r>
                  <w:r w:rsidRPr="00DC23D4">
                    <w:t>目标公司：</w:t>
                  </w:r>
                  <w:r w:rsidRPr="00DC23D4">
                    <w:t xml:space="preserve">[0-5%] </w:t>
                  </w:r>
                  <w:r w:rsidRPr="00DC23D4">
                    <w:t>合计：</w:t>
                  </w:r>
                  <w:r w:rsidRPr="00DC23D4">
                    <w:t>[0-5%]</w:t>
                  </w:r>
                </w:p>
              </w:tc>
            </w:tr>
            <w:tr w:rsidR="00DC23D4" w:rsidRPr="00DC23D4" w14:paraId="13535B86" w14:textId="77777777" w:rsidTr="00590666">
              <w:tc>
                <w:tcPr>
                  <w:tcW w:w="1016" w:type="dxa"/>
                  <w:shd w:val="clear" w:color="auto" w:fill="auto"/>
                </w:tcPr>
                <w:p w14:paraId="39066DAE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鞍山市</w:t>
                  </w:r>
                </w:p>
              </w:tc>
              <w:tc>
                <w:tcPr>
                  <w:tcW w:w="6095" w:type="dxa"/>
                  <w:shd w:val="clear" w:color="auto" w:fill="auto"/>
                </w:tcPr>
                <w:p w14:paraId="46AA6E39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proofErr w:type="gramStart"/>
                  <w:r>
                    <w:t>创润发展</w:t>
                  </w:r>
                  <w:proofErr w:type="gramEnd"/>
                  <w:r w:rsidRPr="00DC23D4">
                    <w:t>：</w:t>
                  </w:r>
                  <w:r w:rsidRPr="00DC23D4">
                    <w:t xml:space="preserve">[0-5%] </w:t>
                  </w:r>
                  <w:r w:rsidRPr="00DC23D4">
                    <w:t>目标公司：</w:t>
                  </w:r>
                  <w:r w:rsidRPr="00DC23D4">
                    <w:t xml:space="preserve">[0-5%] </w:t>
                  </w:r>
                  <w:r w:rsidRPr="00DC23D4">
                    <w:t>合计：</w:t>
                  </w:r>
                  <w:r w:rsidRPr="00DC23D4">
                    <w:t>[0-5%]</w:t>
                  </w:r>
                </w:p>
              </w:tc>
            </w:tr>
            <w:tr w:rsidR="00DC23D4" w:rsidRPr="00DC23D4" w14:paraId="31CF731F" w14:textId="77777777" w:rsidTr="00590666">
              <w:tc>
                <w:tcPr>
                  <w:tcW w:w="1016" w:type="dxa"/>
                  <w:shd w:val="clear" w:color="auto" w:fill="auto"/>
                </w:tcPr>
                <w:p w14:paraId="7FEADCD9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济南市</w:t>
                  </w:r>
                </w:p>
              </w:tc>
              <w:tc>
                <w:tcPr>
                  <w:tcW w:w="6095" w:type="dxa"/>
                  <w:shd w:val="clear" w:color="auto" w:fill="auto"/>
                </w:tcPr>
                <w:p w14:paraId="7027615F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proofErr w:type="gramStart"/>
                  <w:r>
                    <w:t>创润发展</w:t>
                  </w:r>
                  <w:proofErr w:type="gramEnd"/>
                  <w:r w:rsidRPr="00DC23D4">
                    <w:t>：</w:t>
                  </w:r>
                  <w:r w:rsidRPr="00DC23D4">
                    <w:t xml:space="preserve">[0-5%] </w:t>
                  </w:r>
                  <w:r w:rsidRPr="00DC23D4">
                    <w:t>目标公司：</w:t>
                  </w:r>
                  <w:r w:rsidRPr="00DC23D4">
                    <w:t xml:space="preserve">[0-5%] </w:t>
                  </w:r>
                  <w:r w:rsidRPr="00DC23D4">
                    <w:t>合计：</w:t>
                  </w:r>
                  <w:r w:rsidRPr="00DC23D4">
                    <w:t>[0-5%]</w:t>
                  </w:r>
                </w:p>
              </w:tc>
            </w:tr>
            <w:tr w:rsidR="00DC23D4" w:rsidRPr="00DC23D4" w14:paraId="18316C60" w14:textId="77777777" w:rsidTr="00590666">
              <w:tc>
                <w:tcPr>
                  <w:tcW w:w="1016" w:type="dxa"/>
                  <w:shd w:val="clear" w:color="auto" w:fill="auto"/>
                </w:tcPr>
                <w:p w14:paraId="7E803E9B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泰州市</w:t>
                  </w:r>
                </w:p>
              </w:tc>
              <w:tc>
                <w:tcPr>
                  <w:tcW w:w="6095" w:type="dxa"/>
                  <w:shd w:val="clear" w:color="auto" w:fill="auto"/>
                </w:tcPr>
                <w:p w14:paraId="18EEB20D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proofErr w:type="gramStart"/>
                  <w:r>
                    <w:t>创润发展</w:t>
                  </w:r>
                  <w:proofErr w:type="gramEnd"/>
                  <w:r w:rsidRPr="00DC23D4">
                    <w:t>：</w:t>
                  </w:r>
                  <w:r w:rsidRPr="00DC23D4">
                    <w:t xml:space="preserve">[0-5%] </w:t>
                  </w:r>
                  <w:r w:rsidRPr="00DC23D4">
                    <w:t>目标公司：</w:t>
                  </w:r>
                  <w:r w:rsidRPr="00DC23D4">
                    <w:t xml:space="preserve">[0-5%] </w:t>
                  </w:r>
                  <w:r w:rsidRPr="00DC23D4">
                    <w:t>合计：</w:t>
                  </w:r>
                  <w:r w:rsidRPr="00DC23D4">
                    <w:t>[0-5%]</w:t>
                  </w:r>
                </w:p>
              </w:tc>
            </w:tr>
            <w:tr w:rsidR="00DC23D4" w:rsidRPr="00DC23D4" w14:paraId="2BEA70D7" w14:textId="77777777" w:rsidTr="00590666">
              <w:tc>
                <w:tcPr>
                  <w:tcW w:w="1016" w:type="dxa"/>
                  <w:shd w:val="clear" w:color="auto" w:fill="auto"/>
                </w:tcPr>
                <w:p w14:paraId="3B175593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苏州市</w:t>
                  </w:r>
                </w:p>
              </w:tc>
              <w:tc>
                <w:tcPr>
                  <w:tcW w:w="6095" w:type="dxa"/>
                  <w:shd w:val="clear" w:color="auto" w:fill="auto"/>
                </w:tcPr>
                <w:p w14:paraId="093AB2CF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proofErr w:type="gramStart"/>
                  <w:r>
                    <w:t>创润发展</w:t>
                  </w:r>
                  <w:proofErr w:type="gramEnd"/>
                  <w:r w:rsidRPr="00DC23D4">
                    <w:t>：</w:t>
                  </w:r>
                  <w:r w:rsidRPr="00DC23D4">
                    <w:t xml:space="preserve">[0-5%] </w:t>
                  </w:r>
                  <w:r w:rsidRPr="00DC23D4">
                    <w:t>目标公司：</w:t>
                  </w:r>
                  <w:r w:rsidRPr="00DC23D4">
                    <w:t xml:space="preserve">[0-5%] </w:t>
                  </w:r>
                  <w:r w:rsidRPr="00DC23D4">
                    <w:t>合计：</w:t>
                  </w:r>
                  <w:r w:rsidRPr="00DC23D4">
                    <w:t>[0-5%]</w:t>
                  </w:r>
                </w:p>
              </w:tc>
            </w:tr>
            <w:tr w:rsidR="00DC23D4" w:rsidRPr="00DC23D4" w14:paraId="2EC6874E" w14:textId="77777777" w:rsidTr="00590666">
              <w:tc>
                <w:tcPr>
                  <w:tcW w:w="1016" w:type="dxa"/>
                  <w:shd w:val="clear" w:color="auto" w:fill="auto"/>
                </w:tcPr>
                <w:p w14:paraId="5BF7A013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杭州市</w:t>
                  </w:r>
                </w:p>
              </w:tc>
              <w:tc>
                <w:tcPr>
                  <w:tcW w:w="6095" w:type="dxa"/>
                  <w:shd w:val="clear" w:color="auto" w:fill="auto"/>
                </w:tcPr>
                <w:p w14:paraId="45C4ED0B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proofErr w:type="gramStart"/>
                  <w:r>
                    <w:t>创润发展</w:t>
                  </w:r>
                  <w:proofErr w:type="gramEnd"/>
                  <w:r w:rsidRPr="00DC23D4">
                    <w:t>：</w:t>
                  </w:r>
                  <w:r w:rsidRPr="00DC23D4">
                    <w:t xml:space="preserve">[0-5%] </w:t>
                  </w:r>
                  <w:r w:rsidRPr="00DC23D4">
                    <w:t>目标公司：</w:t>
                  </w:r>
                  <w:r w:rsidRPr="00DC23D4">
                    <w:t xml:space="preserve">[0-5%] </w:t>
                  </w:r>
                  <w:r w:rsidRPr="00DC23D4">
                    <w:t>合计：</w:t>
                  </w:r>
                  <w:r w:rsidRPr="00DC23D4">
                    <w:t>[0-5%]</w:t>
                  </w:r>
                </w:p>
              </w:tc>
            </w:tr>
            <w:tr w:rsidR="00DC23D4" w:rsidRPr="00DC23D4" w14:paraId="64161855" w14:textId="77777777" w:rsidTr="00590666">
              <w:tc>
                <w:tcPr>
                  <w:tcW w:w="1016" w:type="dxa"/>
                  <w:shd w:val="clear" w:color="auto" w:fill="auto"/>
                </w:tcPr>
                <w:p w14:paraId="114179AE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扬州市</w:t>
                  </w:r>
                </w:p>
              </w:tc>
              <w:tc>
                <w:tcPr>
                  <w:tcW w:w="6095" w:type="dxa"/>
                  <w:shd w:val="clear" w:color="auto" w:fill="auto"/>
                </w:tcPr>
                <w:p w14:paraId="17E5C07C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proofErr w:type="gramStart"/>
                  <w:r>
                    <w:t>创润发展</w:t>
                  </w:r>
                  <w:proofErr w:type="gramEnd"/>
                  <w:r w:rsidRPr="00DC23D4">
                    <w:t>：</w:t>
                  </w:r>
                  <w:r w:rsidRPr="00DC23D4">
                    <w:t xml:space="preserve">[0-5%] </w:t>
                  </w:r>
                  <w:r w:rsidRPr="00DC23D4">
                    <w:t>目标公司：</w:t>
                  </w:r>
                  <w:r w:rsidRPr="00DC23D4">
                    <w:t xml:space="preserve">[0-5%] </w:t>
                  </w:r>
                  <w:r w:rsidRPr="00DC23D4">
                    <w:t>合计：</w:t>
                  </w:r>
                  <w:r w:rsidRPr="00DC23D4">
                    <w:t>[0-5%]</w:t>
                  </w:r>
                </w:p>
              </w:tc>
            </w:tr>
            <w:tr w:rsidR="00DC23D4" w:rsidRPr="00DC23D4" w14:paraId="079C3101" w14:textId="77777777" w:rsidTr="00590666">
              <w:tc>
                <w:tcPr>
                  <w:tcW w:w="1016" w:type="dxa"/>
                  <w:shd w:val="clear" w:color="auto" w:fill="auto"/>
                </w:tcPr>
                <w:p w14:paraId="3EB05310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宁波市</w:t>
                  </w:r>
                </w:p>
              </w:tc>
              <w:tc>
                <w:tcPr>
                  <w:tcW w:w="6095" w:type="dxa"/>
                  <w:shd w:val="clear" w:color="auto" w:fill="auto"/>
                </w:tcPr>
                <w:p w14:paraId="0D6F7305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proofErr w:type="gramStart"/>
                  <w:r>
                    <w:t>创润发展</w:t>
                  </w:r>
                  <w:proofErr w:type="gramEnd"/>
                  <w:r w:rsidRPr="00DC23D4">
                    <w:t>：</w:t>
                  </w:r>
                  <w:r w:rsidRPr="00DC23D4">
                    <w:t xml:space="preserve">[0-5%] </w:t>
                  </w:r>
                  <w:r w:rsidRPr="00DC23D4">
                    <w:t>目标公司：</w:t>
                  </w:r>
                  <w:r w:rsidRPr="00DC23D4">
                    <w:t xml:space="preserve">[0-5%] </w:t>
                  </w:r>
                  <w:r w:rsidRPr="00DC23D4">
                    <w:t>合计：</w:t>
                  </w:r>
                  <w:r w:rsidRPr="00DC23D4">
                    <w:t>[0-5%]</w:t>
                  </w:r>
                </w:p>
              </w:tc>
            </w:tr>
            <w:tr w:rsidR="00DC23D4" w:rsidRPr="00DC23D4" w14:paraId="009F1DED" w14:textId="77777777" w:rsidTr="00590666">
              <w:tc>
                <w:tcPr>
                  <w:tcW w:w="1016" w:type="dxa"/>
                  <w:shd w:val="clear" w:color="auto" w:fill="auto"/>
                </w:tcPr>
                <w:p w14:paraId="0E10B0F5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温州市</w:t>
                  </w:r>
                </w:p>
              </w:tc>
              <w:tc>
                <w:tcPr>
                  <w:tcW w:w="6095" w:type="dxa"/>
                  <w:shd w:val="clear" w:color="auto" w:fill="auto"/>
                </w:tcPr>
                <w:p w14:paraId="31616652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proofErr w:type="gramStart"/>
                  <w:r>
                    <w:t>创润发展</w:t>
                  </w:r>
                  <w:proofErr w:type="gramEnd"/>
                  <w:r w:rsidRPr="00DC23D4">
                    <w:t>：</w:t>
                  </w:r>
                  <w:r w:rsidRPr="00DC23D4">
                    <w:t xml:space="preserve">[0-5%] </w:t>
                  </w:r>
                  <w:r w:rsidRPr="00DC23D4">
                    <w:t>目标公司：</w:t>
                  </w:r>
                  <w:r w:rsidRPr="00DC23D4">
                    <w:t xml:space="preserve">[0-5%] </w:t>
                  </w:r>
                  <w:r w:rsidRPr="00DC23D4">
                    <w:t>合计：</w:t>
                  </w:r>
                  <w:r w:rsidRPr="00DC23D4">
                    <w:t>[0-5%]</w:t>
                  </w:r>
                </w:p>
              </w:tc>
            </w:tr>
          </w:tbl>
          <w:p w14:paraId="734BC12C" w14:textId="77777777" w:rsidR="00196AC8" w:rsidRPr="000C2992" w:rsidRDefault="00196AC8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</w:p>
          <w:p w14:paraId="3C3E980B" w14:textId="77777777" w:rsidR="00590666" w:rsidRPr="0023370F" w:rsidRDefault="00590666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eastAsia="zh-CN"/>
              </w:rPr>
            </w:pPr>
            <w:r w:rsidRPr="0023370F">
              <w:rPr>
                <w:rFonts w:cs="Times New Roman"/>
                <w:b/>
                <w:color w:val="000000"/>
                <w:lang w:eastAsia="zh-CN"/>
              </w:rPr>
              <w:t>纵向关联：</w:t>
            </w:r>
          </w:p>
          <w:p w14:paraId="485BA1F5" w14:textId="77777777" w:rsidR="00DC23D4" w:rsidRDefault="00DC23D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相关产品市场：</w:t>
            </w:r>
            <w:r w:rsidRPr="00DC23D4">
              <w:rPr>
                <w:rFonts w:cs="Times New Roman" w:hint="eastAsia"/>
                <w:bCs/>
                <w:color w:val="000000"/>
                <w:lang w:val="en-US" w:eastAsia="zh-CN"/>
              </w:rPr>
              <w:t>商品住宅开发和销售</w:t>
            </w: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（</w:t>
            </w:r>
            <w:r w:rsidRPr="00DC23D4">
              <w:rPr>
                <w:rFonts w:cs="Times New Roman" w:hint="eastAsia"/>
                <w:bCs/>
                <w:color w:val="000000"/>
                <w:lang w:val="en-US" w:eastAsia="zh-CN"/>
              </w:rPr>
              <w:t>住宅物业管理服务的下游市场</w:t>
            </w: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）</w:t>
            </w:r>
          </w:p>
          <w:p w14:paraId="7E61042C" w14:textId="77777777" w:rsidR="00590666" w:rsidRDefault="00DC23D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相关地域市场：</w:t>
            </w:r>
            <w:r w:rsidRPr="00DC23D4">
              <w:rPr>
                <w:rFonts w:cs="Times New Roman" w:hint="eastAsia"/>
                <w:bCs/>
                <w:color w:val="000000"/>
                <w:lang w:val="en-US" w:eastAsia="zh-CN"/>
              </w:rPr>
              <w:t>济南、泰州、苏州、宁波、杭州、武汉、温州、南通。</w:t>
            </w:r>
          </w:p>
          <w:p w14:paraId="6AEA19D2" w14:textId="77777777" w:rsidR="00DC23D4" w:rsidRPr="00DC23D4" w:rsidRDefault="00DC23D4" w:rsidP="00DC23D4">
            <w:pPr>
              <w:adjustRightInd w:val="0"/>
              <w:snapToGrid w:val="0"/>
              <w:spacing w:after="0"/>
            </w:pPr>
            <w:r w:rsidRPr="00DC23D4">
              <w:t>市场份额：</w:t>
            </w:r>
          </w:p>
          <w:tbl>
            <w:tblPr>
              <w:tblW w:w="570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65"/>
              <w:gridCol w:w="4536"/>
            </w:tblGrid>
            <w:tr w:rsidR="00DC23D4" w:rsidRPr="00DC23D4" w14:paraId="585F4734" w14:textId="77777777" w:rsidTr="00590666">
              <w:tc>
                <w:tcPr>
                  <w:tcW w:w="1165" w:type="dxa"/>
                  <w:shd w:val="clear" w:color="auto" w:fill="D9D9D9"/>
                </w:tcPr>
                <w:p w14:paraId="31ED87A6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城市</w:t>
                  </w:r>
                </w:p>
              </w:tc>
              <w:tc>
                <w:tcPr>
                  <w:tcW w:w="4536" w:type="dxa"/>
                  <w:shd w:val="clear" w:color="auto" w:fill="D9D9D9"/>
                </w:tcPr>
                <w:p w14:paraId="0079B69D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市场份额数据</w:t>
                  </w:r>
                </w:p>
              </w:tc>
            </w:tr>
            <w:tr w:rsidR="00DC23D4" w:rsidRPr="00DC23D4" w14:paraId="2D04BB89" w14:textId="77777777" w:rsidTr="00590666">
              <w:tc>
                <w:tcPr>
                  <w:tcW w:w="1165" w:type="dxa"/>
                  <w:shd w:val="clear" w:color="auto" w:fill="auto"/>
                </w:tcPr>
                <w:p w14:paraId="5A3B6923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济南市</w:t>
                  </w:r>
                </w:p>
              </w:tc>
              <w:tc>
                <w:tcPr>
                  <w:tcW w:w="4536" w:type="dxa"/>
                  <w:shd w:val="clear" w:color="auto" w:fill="auto"/>
                </w:tcPr>
                <w:p w14:paraId="343D4174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proofErr w:type="gramStart"/>
                  <w:r>
                    <w:t>创润发展</w:t>
                  </w:r>
                  <w:proofErr w:type="gramEnd"/>
                  <w:r w:rsidRPr="00DC23D4">
                    <w:t>：</w:t>
                  </w:r>
                  <w:r w:rsidRPr="00DC23D4">
                    <w:t>[0-5%]</w:t>
                  </w:r>
                </w:p>
              </w:tc>
            </w:tr>
            <w:tr w:rsidR="00DC23D4" w:rsidRPr="00DC23D4" w14:paraId="0B8370D2" w14:textId="77777777" w:rsidTr="00590666">
              <w:tc>
                <w:tcPr>
                  <w:tcW w:w="1165" w:type="dxa"/>
                  <w:shd w:val="clear" w:color="auto" w:fill="auto"/>
                </w:tcPr>
                <w:p w14:paraId="299B39AF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泰州市</w:t>
                  </w:r>
                </w:p>
              </w:tc>
              <w:tc>
                <w:tcPr>
                  <w:tcW w:w="4536" w:type="dxa"/>
                  <w:shd w:val="clear" w:color="auto" w:fill="auto"/>
                </w:tcPr>
                <w:p w14:paraId="4300A9EB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proofErr w:type="gramStart"/>
                  <w:r>
                    <w:t>创润发展</w:t>
                  </w:r>
                  <w:proofErr w:type="gramEnd"/>
                  <w:r w:rsidRPr="00DC23D4">
                    <w:t>：</w:t>
                  </w:r>
                  <w:r w:rsidRPr="00DC23D4">
                    <w:t>[0-5%]</w:t>
                  </w:r>
                </w:p>
              </w:tc>
            </w:tr>
            <w:tr w:rsidR="00DC23D4" w:rsidRPr="00DC23D4" w14:paraId="4D242C0E" w14:textId="77777777" w:rsidTr="00590666">
              <w:tc>
                <w:tcPr>
                  <w:tcW w:w="1165" w:type="dxa"/>
                  <w:shd w:val="clear" w:color="auto" w:fill="auto"/>
                </w:tcPr>
                <w:p w14:paraId="4C8BD09A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苏州市</w:t>
                  </w:r>
                </w:p>
              </w:tc>
              <w:tc>
                <w:tcPr>
                  <w:tcW w:w="4536" w:type="dxa"/>
                  <w:shd w:val="clear" w:color="auto" w:fill="auto"/>
                </w:tcPr>
                <w:p w14:paraId="2ACE7325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proofErr w:type="gramStart"/>
                  <w:r>
                    <w:t>创润发展</w:t>
                  </w:r>
                  <w:proofErr w:type="gramEnd"/>
                  <w:r w:rsidRPr="00DC23D4">
                    <w:t>：</w:t>
                  </w:r>
                  <w:r w:rsidRPr="00DC23D4">
                    <w:t>[0-5%]</w:t>
                  </w:r>
                </w:p>
              </w:tc>
            </w:tr>
            <w:tr w:rsidR="00DC23D4" w:rsidRPr="00DC23D4" w14:paraId="6FED688C" w14:textId="77777777" w:rsidTr="00590666">
              <w:tc>
                <w:tcPr>
                  <w:tcW w:w="1165" w:type="dxa"/>
                  <w:shd w:val="clear" w:color="auto" w:fill="auto"/>
                </w:tcPr>
                <w:p w14:paraId="7FBAF836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宁波市</w:t>
                  </w:r>
                </w:p>
              </w:tc>
              <w:tc>
                <w:tcPr>
                  <w:tcW w:w="4536" w:type="dxa"/>
                  <w:shd w:val="clear" w:color="auto" w:fill="auto"/>
                </w:tcPr>
                <w:p w14:paraId="42D13BBC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proofErr w:type="gramStart"/>
                  <w:r>
                    <w:t>创润发展</w:t>
                  </w:r>
                  <w:proofErr w:type="gramEnd"/>
                  <w:r w:rsidRPr="00DC23D4">
                    <w:t>：</w:t>
                  </w:r>
                  <w:r w:rsidRPr="00DC23D4">
                    <w:t>[0-5%]</w:t>
                  </w:r>
                </w:p>
              </w:tc>
            </w:tr>
            <w:tr w:rsidR="00DC23D4" w:rsidRPr="00DC23D4" w14:paraId="0F1DFAF7" w14:textId="77777777" w:rsidTr="00590666">
              <w:tc>
                <w:tcPr>
                  <w:tcW w:w="1165" w:type="dxa"/>
                  <w:shd w:val="clear" w:color="auto" w:fill="auto"/>
                </w:tcPr>
                <w:p w14:paraId="01D0A71E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杭州市</w:t>
                  </w:r>
                </w:p>
              </w:tc>
              <w:tc>
                <w:tcPr>
                  <w:tcW w:w="4536" w:type="dxa"/>
                  <w:shd w:val="clear" w:color="auto" w:fill="auto"/>
                </w:tcPr>
                <w:p w14:paraId="3CA7DEE0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proofErr w:type="gramStart"/>
                  <w:r>
                    <w:t>创润发展</w:t>
                  </w:r>
                  <w:proofErr w:type="gramEnd"/>
                  <w:r w:rsidRPr="00DC23D4">
                    <w:t>：</w:t>
                  </w:r>
                  <w:r w:rsidRPr="00DC23D4">
                    <w:t>[0-5%]</w:t>
                  </w:r>
                </w:p>
              </w:tc>
            </w:tr>
            <w:tr w:rsidR="00DC23D4" w:rsidRPr="00DC23D4" w14:paraId="4E7379E3" w14:textId="77777777" w:rsidTr="00590666">
              <w:tc>
                <w:tcPr>
                  <w:tcW w:w="1165" w:type="dxa"/>
                  <w:shd w:val="clear" w:color="auto" w:fill="auto"/>
                </w:tcPr>
                <w:p w14:paraId="0C319A12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武汉市</w:t>
                  </w:r>
                </w:p>
              </w:tc>
              <w:tc>
                <w:tcPr>
                  <w:tcW w:w="4536" w:type="dxa"/>
                  <w:shd w:val="clear" w:color="auto" w:fill="auto"/>
                </w:tcPr>
                <w:p w14:paraId="65F04AD3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proofErr w:type="gramStart"/>
                  <w:r>
                    <w:t>创润发展</w:t>
                  </w:r>
                  <w:proofErr w:type="gramEnd"/>
                  <w:r w:rsidRPr="00DC23D4">
                    <w:t>：</w:t>
                  </w:r>
                  <w:r w:rsidRPr="00DC23D4">
                    <w:t>[0-5%]</w:t>
                  </w:r>
                </w:p>
              </w:tc>
            </w:tr>
            <w:tr w:rsidR="00DC23D4" w:rsidRPr="00DC23D4" w14:paraId="60E1B505" w14:textId="77777777" w:rsidTr="00590666">
              <w:tc>
                <w:tcPr>
                  <w:tcW w:w="1165" w:type="dxa"/>
                  <w:shd w:val="clear" w:color="auto" w:fill="auto"/>
                </w:tcPr>
                <w:p w14:paraId="3F17CF42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温州市</w:t>
                  </w:r>
                </w:p>
              </w:tc>
              <w:tc>
                <w:tcPr>
                  <w:tcW w:w="4536" w:type="dxa"/>
                  <w:shd w:val="clear" w:color="auto" w:fill="auto"/>
                </w:tcPr>
                <w:p w14:paraId="0F76EFFF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proofErr w:type="gramStart"/>
                  <w:r>
                    <w:t>创润发展</w:t>
                  </w:r>
                  <w:proofErr w:type="gramEnd"/>
                  <w:r w:rsidRPr="00DC23D4">
                    <w:t>：</w:t>
                  </w:r>
                  <w:r w:rsidRPr="00DC23D4">
                    <w:t>[0-5%]</w:t>
                  </w:r>
                </w:p>
              </w:tc>
            </w:tr>
            <w:tr w:rsidR="00DC23D4" w:rsidRPr="00DC23D4" w14:paraId="6D09BF44" w14:textId="77777777" w:rsidTr="00590666">
              <w:tc>
                <w:tcPr>
                  <w:tcW w:w="1165" w:type="dxa"/>
                  <w:shd w:val="clear" w:color="auto" w:fill="auto"/>
                </w:tcPr>
                <w:p w14:paraId="4DEA612C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r w:rsidRPr="00DC23D4">
                    <w:t>南通市</w:t>
                  </w:r>
                </w:p>
              </w:tc>
              <w:tc>
                <w:tcPr>
                  <w:tcW w:w="4536" w:type="dxa"/>
                  <w:shd w:val="clear" w:color="auto" w:fill="auto"/>
                </w:tcPr>
                <w:p w14:paraId="339EC574" w14:textId="77777777" w:rsidR="00DC23D4" w:rsidRPr="00DC23D4" w:rsidRDefault="00DC23D4" w:rsidP="00590666">
                  <w:pPr>
                    <w:adjustRightInd w:val="0"/>
                    <w:snapToGrid w:val="0"/>
                    <w:spacing w:after="0"/>
                  </w:pPr>
                  <w:proofErr w:type="gramStart"/>
                  <w:r>
                    <w:t>创润发展</w:t>
                  </w:r>
                  <w:proofErr w:type="gramEnd"/>
                  <w:r w:rsidRPr="00DC23D4">
                    <w:t>：</w:t>
                  </w:r>
                  <w:r w:rsidRPr="00DC23D4">
                    <w:t>[0-5%]</w:t>
                  </w:r>
                </w:p>
              </w:tc>
            </w:tr>
          </w:tbl>
          <w:p w14:paraId="29FB8286" w14:textId="77777777" w:rsidR="00DC23D4" w:rsidRPr="00DC23D4" w:rsidRDefault="00DC23D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</w:tr>
    </w:tbl>
    <w:p w14:paraId="7AD8DF43" w14:textId="77777777" w:rsidR="00590666" w:rsidRPr="0023370F" w:rsidRDefault="00590666">
      <w:pPr>
        <w:pStyle w:val="a0"/>
        <w:ind w:firstLineChars="200" w:firstLine="560"/>
        <w:rPr>
          <w:rFonts w:cs="Times New Roman"/>
          <w:bCs/>
          <w:color w:val="000000"/>
          <w:sz w:val="28"/>
          <w:szCs w:val="28"/>
          <w:lang w:eastAsia="zh-CN"/>
        </w:rPr>
      </w:pPr>
    </w:p>
    <w:sectPr w:rsidR="00590666" w:rsidRPr="0023370F"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2F476" w14:textId="77777777" w:rsidR="00B4338F" w:rsidRDefault="00B4338F">
      <w:pPr>
        <w:spacing w:after="0"/>
      </w:pPr>
      <w:r>
        <w:separator/>
      </w:r>
    </w:p>
  </w:endnote>
  <w:endnote w:type="continuationSeparator" w:id="0">
    <w:p w14:paraId="750C4369" w14:textId="77777777" w:rsidR="00B4338F" w:rsidRDefault="00B433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590666" w14:paraId="7C3E9929" w14:textId="77777777">
      <w:tc>
        <w:tcPr>
          <w:tcW w:w="3080" w:type="dxa"/>
        </w:tcPr>
        <w:p w14:paraId="6BFBD423" w14:textId="77777777" w:rsidR="00590666" w:rsidRDefault="00590666">
          <w:pPr>
            <w:pStyle w:val="aff4"/>
          </w:pPr>
        </w:p>
      </w:tc>
      <w:tc>
        <w:tcPr>
          <w:tcW w:w="3081" w:type="dxa"/>
        </w:tcPr>
        <w:p w14:paraId="370643AB" w14:textId="77777777" w:rsidR="00590666" w:rsidRDefault="00590666">
          <w:pPr>
            <w:pStyle w:val="aff4"/>
            <w:jc w:val="center"/>
            <w:rPr>
              <w:rStyle w:val="affff1"/>
              <w:rFonts w:cs="Times New Roman"/>
            </w:rPr>
          </w:pPr>
          <w:r>
            <w:rPr>
              <w:rStyle w:val="affff1"/>
              <w:rFonts w:cs="Times New Roman"/>
            </w:rPr>
            <w:t xml:space="preserve">- </w:t>
          </w:r>
          <w:r>
            <w:rPr>
              <w:rStyle w:val="affff1"/>
              <w:rFonts w:cs="Times New Roman"/>
            </w:rPr>
            <w:fldChar w:fldCharType="begin"/>
          </w:r>
          <w:r>
            <w:rPr>
              <w:rStyle w:val="affff1"/>
              <w:rFonts w:cs="Times New Roman"/>
            </w:rPr>
            <w:instrText xml:space="preserve"> PAGE   \* MERGEFORMAT </w:instrText>
          </w:r>
          <w:r>
            <w:rPr>
              <w:rStyle w:val="affff1"/>
              <w:rFonts w:cs="Times New Roman"/>
            </w:rPr>
            <w:fldChar w:fldCharType="separate"/>
          </w:r>
          <w:r w:rsidR="000906C9" w:rsidRPr="000906C9">
            <w:rPr>
              <w:rStyle w:val="affff1"/>
              <w:rFonts w:cs="Times New Roman"/>
              <w:noProof/>
              <w:lang w:val="en-US"/>
            </w:rPr>
            <w:t>2</w:t>
          </w:r>
          <w:r>
            <w:rPr>
              <w:rStyle w:val="affff1"/>
              <w:rFonts w:cs="Times New Roman"/>
            </w:rPr>
            <w:fldChar w:fldCharType="end"/>
          </w:r>
          <w:r>
            <w:rPr>
              <w:rStyle w:val="affff1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065EC1D4" w14:textId="77777777" w:rsidR="00590666" w:rsidRDefault="00590666">
          <w:pPr>
            <w:pStyle w:val="FooterRight"/>
          </w:pPr>
        </w:p>
      </w:tc>
    </w:tr>
  </w:tbl>
  <w:p w14:paraId="0886AE1D" w14:textId="77777777" w:rsidR="00590666" w:rsidRDefault="00590666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10634" w14:textId="77777777" w:rsidR="00B4338F" w:rsidRDefault="00B4338F">
      <w:pPr>
        <w:spacing w:after="0"/>
      </w:pPr>
      <w:r>
        <w:separator/>
      </w:r>
    </w:p>
  </w:footnote>
  <w:footnote w:type="continuationSeparator" w:id="0">
    <w:p w14:paraId="28E3F3F9" w14:textId="77777777" w:rsidR="00B4338F" w:rsidRDefault="00B4338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409FC"/>
    <w:rsid w:val="00041C40"/>
    <w:rsid w:val="0004292A"/>
    <w:rsid w:val="000467AA"/>
    <w:rsid w:val="00062616"/>
    <w:rsid w:val="000631E9"/>
    <w:rsid w:val="00065776"/>
    <w:rsid w:val="00073E6B"/>
    <w:rsid w:val="0007723F"/>
    <w:rsid w:val="00077D60"/>
    <w:rsid w:val="00083590"/>
    <w:rsid w:val="000906C9"/>
    <w:rsid w:val="00092F4E"/>
    <w:rsid w:val="000B58E5"/>
    <w:rsid w:val="000B653C"/>
    <w:rsid w:val="000C2992"/>
    <w:rsid w:val="000C6953"/>
    <w:rsid w:val="000E29A9"/>
    <w:rsid w:val="000E3A81"/>
    <w:rsid w:val="00107E19"/>
    <w:rsid w:val="00115F62"/>
    <w:rsid w:val="00123E26"/>
    <w:rsid w:val="00145B05"/>
    <w:rsid w:val="00161135"/>
    <w:rsid w:val="001639D8"/>
    <w:rsid w:val="00182592"/>
    <w:rsid w:val="00186A05"/>
    <w:rsid w:val="001965E2"/>
    <w:rsid w:val="00196AC8"/>
    <w:rsid w:val="001B03DA"/>
    <w:rsid w:val="001B4EA1"/>
    <w:rsid w:val="001C1031"/>
    <w:rsid w:val="001C1048"/>
    <w:rsid w:val="001C5840"/>
    <w:rsid w:val="001D1555"/>
    <w:rsid w:val="001D2AD9"/>
    <w:rsid w:val="001D6168"/>
    <w:rsid w:val="001E0F1F"/>
    <w:rsid w:val="001F346E"/>
    <w:rsid w:val="001F35AA"/>
    <w:rsid w:val="001F367B"/>
    <w:rsid w:val="00224A7C"/>
    <w:rsid w:val="002278D1"/>
    <w:rsid w:val="00231665"/>
    <w:rsid w:val="0023370F"/>
    <w:rsid w:val="00233737"/>
    <w:rsid w:val="002403B5"/>
    <w:rsid w:val="00245281"/>
    <w:rsid w:val="002506DE"/>
    <w:rsid w:val="00250E61"/>
    <w:rsid w:val="00261F94"/>
    <w:rsid w:val="00267941"/>
    <w:rsid w:val="00287E91"/>
    <w:rsid w:val="00291652"/>
    <w:rsid w:val="002964A1"/>
    <w:rsid w:val="002A25F2"/>
    <w:rsid w:val="002A7C26"/>
    <w:rsid w:val="002F09A7"/>
    <w:rsid w:val="002F5271"/>
    <w:rsid w:val="00306B88"/>
    <w:rsid w:val="00310488"/>
    <w:rsid w:val="00311263"/>
    <w:rsid w:val="003161FE"/>
    <w:rsid w:val="00316C95"/>
    <w:rsid w:val="00331470"/>
    <w:rsid w:val="0034107F"/>
    <w:rsid w:val="00344D27"/>
    <w:rsid w:val="0035604C"/>
    <w:rsid w:val="00357950"/>
    <w:rsid w:val="00371332"/>
    <w:rsid w:val="003850D4"/>
    <w:rsid w:val="00385F00"/>
    <w:rsid w:val="003866EF"/>
    <w:rsid w:val="003A4565"/>
    <w:rsid w:val="003B27EC"/>
    <w:rsid w:val="003B2F86"/>
    <w:rsid w:val="003B4439"/>
    <w:rsid w:val="003B4C9E"/>
    <w:rsid w:val="003B7CBC"/>
    <w:rsid w:val="003C3456"/>
    <w:rsid w:val="003E3980"/>
    <w:rsid w:val="003E3B57"/>
    <w:rsid w:val="003E73DB"/>
    <w:rsid w:val="00410914"/>
    <w:rsid w:val="004119F5"/>
    <w:rsid w:val="004166B2"/>
    <w:rsid w:val="004203EF"/>
    <w:rsid w:val="00427E52"/>
    <w:rsid w:val="00444B75"/>
    <w:rsid w:val="00446353"/>
    <w:rsid w:val="0044739B"/>
    <w:rsid w:val="00467A6B"/>
    <w:rsid w:val="0049707A"/>
    <w:rsid w:val="004973DB"/>
    <w:rsid w:val="0049771A"/>
    <w:rsid w:val="004A4BF1"/>
    <w:rsid w:val="004C3420"/>
    <w:rsid w:val="004D018B"/>
    <w:rsid w:val="004D124C"/>
    <w:rsid w:val="004D4435"/>
    <w:rsid w:val="00507BEF"/>
    <w:rsid w:val="00512A53"/>
    <w:rsid w:val="00523199"/>
    <w:rsid w:val="00523905"/>
    <w:rsid w:val="005251B9"/>
    <w:rsid w:val="00530BB4"/>
    <w:rsid w:val="00545A47"/>
    <w:rsid w:val="0057200D"/>
    <w:rsid w:val="00590666"/>
    <w:rsid w:val="00591CEC"/>
    <w:rsid w:val="005B0CEB"/>
    <w:rsid w:val="005B18A3"/>
    <w:rsid w:val="005D277C"/>
    <w:rsid w:val="005D6D17"/>
    <w:rsid w:val="005E7B2F"/>
    <w:rsid w:val="005F4790"/>
    <w:rsid w:val="005F5280"/>
    <w:rsid w:val="005F58FF"/>
    <w:rsid w:val="005F7223"/>
    <w:rsid w:val="0060413B"/>
    <w:rsid w:val="00605A2E"/>
    <w:rsid w:val="00605EE6"/>
    <w:rsid w:val="0060669E"/>
    <w:rsid w:val="00614EBB"/>
    <w:rsid w:val="0061583E"/>
    <w:rsid w:val="00617BCA"/>
    <w:rsid w:val="00632159"/>
    <w:rsid w:val="00645B6A"/>
    <w:rsid w:val="00655225"/>
    <w:rsid w:val="00664174"/>
    <w:rsid w:val="006643EA"/>
    <w:rsid w:val="0067348D"/>
    <w:rsid w:val="006745A9"/>
    <w:rsid w:val="006803B0"/>
    <w:rsid w:val="00682729"/>
    <w:rsid w:val="006B4541"/>
    <w:rsid w:val="006B58A3"/>
    <w:rsid w:val="006D1D80"/>
    <w:rsid w:val="006D1E2B"/>
    <w:rsid w:val="006E0D98"/>
    <w:rsid w:val="006E3180"/>
    <w:rsid w:val="006E6E26"/>
    <w:rsid w:val="006E70AA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3500"/>
    <w:rsid w:val="007674D7"/>
    <w:rsid w:val="00772298"/>
    <w:rsid w:val="00794062"/>
    <w:rsid w:val="00797584"/>
    <w:rsid w:val="007A2D94"/>
    <w:rsid w:val="007B651A"/>
    <w:rsid w:val="007B6ED8"/>
    <w:rsid w:val="007B75E4"/>
    <w:rsid w:val="007C3856"/>
    <w:rsid w:val="007E2608"/>
    <w:rsid w:val="007F1726"/>
    <w:rsid w:val="0080200E"/>
    <w:rsid w:val="00803A33"/>
    <w:rsid w:val="008051ED"/>
    <w:rsid w:val="00811775"/>
    <w:rsid w:val="008248B2"/>
    <w:rsid w:val="00834D88"/>
    <w:rsid w:val="008406CF"/>
    <w:rsid w:val="00857946"/>
    <w:rsid w:val="00864085"/>
    <w:rsid w:val="00872597"/>
    <w:rsid w:val="008803D0"/>
    <w:rsid w:val="00880F24"/>
    <w:rsid w:val="008836AF"/>
    <w:rsid w:val="00885C9B"/>
    <w:rsid w:val="00893879"/>
    <w:rsid w:val="008B2172"/>
    <w:rsid w:val="008B7F8B"/>
    <w:rsid w:val="008D4ED8"/>
    <w:rsid w:val="008D644E"/>
    <w:rsid w:val="008E3004"/>
    <w:rsid w:val="008E5BCA"/>
    <w:rsid w:val="009022B0"/>
    <w:rsid w:val="00905F4A"/>
    <w:rsid w:val="00910A28"/>
    <w:rsid w:val="009145E4"/>
    <w:rsid w:val="009170D4"/>
    <w:rsid w:val="009301D9"/>
    <w:rsid w:val="0094346F"/>
    <w:rsid w:val="00953187"/>
    <w:rsid w:val="009551E9"/>
    <w:rsid w:val="0096333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C65C2"/>
    <w:rsid w:val="009D0999"/>
    <w:rsid w:val="009F0698"/>
    <w:rsid w:val="009F4DB5"/>
    <w:rsid w:val="00A05705"/>
    <w:rsid w:val="00A16F03"/>
    <w:rsid w:val="00A21136"/>
    <w:rsid w:val="00A3323A"/>
    <w:rsid w:val="00A46048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C3273"/>
    <w:rsid w:val="00AC68C4"/>
    <w:rsid w:val="00AD310D"/>
    <w:rsid w:val="00AD3D4D"/>
    <w:rsid w:val="00AE4069"/>
    <w:rsid w:val="00AE6DE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4338F"/>
    <w:rsid w:val="00B518C9"/>
    <w:rsid w:val="00B52EAC"/>
    <w:rsid w:val="00B54969"/>
    <w:rsid w:val="00B60751"/>
    <w:rsid w:val="00B80B9E"/>
    <w:rsid w:val="00B838DA"/>
    <w:rsid w:val="00B86E3A"/>
    <w:rsid w:val="00B9661E"/>
    <w:rsid w:val="00BA017F"/>
    <w:rsid w:val="00BC5296"/>
    <w:rsid w:val="00BD535F"/>
    <w:rsid w:val="00BE07A7"/>
    <w:rsid w:val="00BE6E21"/>
    <w:rsid w:val="00BE6E64"/>
    <w:rsid w:val="00BF31B7"/>
    <w:rsid w:val="00BF4F99"/>
    <w:rsid w:val="00C10048"/>
    <w:rsid w:val="00C30E9B"/>
    <w:rsid w:val="00C424FC"/>
    <w:rsid w:val="00C51ECC"/>
    <w:rsid w:val="00C600D9"/>
    <w:rsid w:val="00C67ADA"/>
    <w:rsid w:val="00C810E8"/>
    <w:rsid w:val="00C847C2"/>
    <w:rsid w:val="00C87377"/>
    <w:rsid w:val="00CA6613"/>
    <w:rsid w:val="00CB4BAE"/>
    <w:rsid w:val="00CC4B06"/>
    <w:rsid w:val="00CC69AD"/>
    <w:rsid w:val="00CD28AB"/>
    <w:rsid w:val="00CE134C"/>
    <w:rsid w:val="00CF1664"/>
    <w:rsid w:val="00CF5A8A"/>
    <w:rsid w:val="00D01278"/>
    <w:rsid w:val="00D04BE5"/>
    <w:rsid w:val="00D12AB1"/>
    <w:rsid w:val="00D23B36"/>
    <w:rsid w:val="00D27AEB"/>
    <w:rsid w:val="00D53BAE"/>
    <w:rsid w:val="00D57DBA"/>
    <w:rsid w:val="00D57EBC"/>
    <w:rsid w:val="00D71F76"/>
    <w:rsid w:val="00D77095"/>
    <w:rsid w:val="00D80573"/>
    <w:rsid w:val="00D91146"/>
    <w:rsid w:val="00D94BB1"/>
    <w:rsid w:val="00D961C9"/>
    <w:rsid w:val="00D97B80"/>
    <w:rsid w:val="00DA1D73"/>
    <w:rsid w:val="00DB2761"/>
    <w:rsid w:val="00DB2FF6"/>
    <w:rsid w:val="00DC23D4"/>
    <w:rsid w:val="00DD0E0C"/>
    <w:rsid w:val="00DD7765"/>
    <w:rsid w:val="00DE522D"/>
    <w:rsid w:val="00E13939"/>
    <w:rsid w:val="00E23955"/>
    <w:rsid w:val="00E417DF"/>
    <w:rsid w:val="00E47327"/>
    <w:rsid w:val="00E64BFE"/>
    <w:rsid w:val="00E7385D"/>
    <w:rsid w:val="00E86579"/>
    <w:rsid w:val="00E90A19"/>
    <w:rsid w:val="00E974F8"/>
    <w:rsid w:val="00EA79DA"/>
    <w:rsid w:val="00EB5FB0"/>
    <w:rsid w:val="00EC636E"/>
    <w:rsid w:val="00EC7E55"/>
    <w:rsid w:val="00ED6F93"/>
    <w:rsid w:val="00EE0A1D"/>
    <w:rsid w:val="00EE7CB8"/>
    <w:rsid w:val="00EF16FB"/>
    <w:rsid w:val="00F02216"/>
    <w:rsid w:val="00F0291C"/>
    <w:rsid w:val="00F05D25"/>
    <w:rsid w:val="00F101DD"/>
    <w:rsid w:val="00F12D33"/>
    <w:rsid w:val="00F14193"/>
    <w:rsid w:val="00F14D59"/>
    <w:rsid w:val="00F20CCE"/>
    <w:rsid w:val="00F3614E"/>
    <w:rsid w:val="00F56870"/>
    <w:rsid w:val="00F576E0"/>
    <w:rsid w:val="00F62183"/>
    <w:rsid w:val="00F6440C"/>
    <w:rsid w:val="00F8050A"/>
    <w:rsid w:val="00F901CF"/>
    <w:rsid w:val="00F90447"/>
    <w:rsid w:val="00F906EF"/>
    <w:rsid w:val="00F95C7B"/>
    <w:rsid w:val="00FA2D9C"/>
    <w:rsid w:val="00FB33FD"/>
    <w:rsid w:val="00FB637B"/>
    <w:rsid w:val="00FB645E"/>
    <w:rsid w:val="00FC35ED"/>
    <w:rsid w:val="00FD2304"/>
    <w:rsid w:val="00FD6CD9"/>
    <w:rsid w:val="00FE20D9"/>
    <w:rsid w:val="00FE2FA2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980145"/>
  <w15:chartTrackingRefBased/>
  <w15:docId w15:val="{F9B63F15-D146-4B7F-BD06-0AFE2479B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uiPriority="99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customStyle="1" w:styleId="12">
    <w:name w:val="正文文本首行缩进1"/>
    <w:basedOn w:val="a0"/>
    <w:link w:val="afff9"/>
    <w:pPr>
      <w:ind w:firstLine="720"/>
    </w:pPr>
  </w:style>
  <w:style w:type="character" w:customStyle="1" w:styleId="afff9">
    <w:name w:val="正文文本首行缩进 字符"/>
    <w:link w:val="12"/>
    <w:rPr>
      <w:sz w:val="24"/>
      <w:szCs w:val="24"/>
      <w:lang w:eastAsia="en-GB" w:bidi="ar-AE"/>
    </w:rPr>
  </w:style>
  <w:style w:type="paragraph" w:customStyle="1" w:styleId="210">
    <w:name w:val="正文文本首行缩进 21"/>
    <w:basedOn w:val="12"/>
    <w:link w:val="28"/>
    <w:pPr>
      <w:ind w:firstLine="1440"/>
    </w:pPr>
  </w:style>
  <w:style w:type="character" w:customStyle="1" w:styleId="28">
    <w:name w:val="正文文本首行缩进 2 字符"/>
    <w:link w:val="210"/>
    <w:rPr>
      <w:sz w:val="24"/>
      <w:szCs w:val="24"/>
      <w:lang w:eastAsia="en-GB" w:bidi="ar-AE"/>
    </w:rPr>
  </w:style>
  <w:style w:type="table" w:styleId="afffa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b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9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c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10">
    <w:name w:val="表三维效果 1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11">
    <w:name w:val="表三维效果 21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310">
    <w:name w:val="表三维效果 31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d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e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">
    <w:name w:val="Strong"/>
    <w:qFormat/>
    <w:rPr>
      <w:b/>
      <w:bCs/>
    </w:rPr>
  </w:style>
  <w:style w:type="character" w:styleId="affff0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1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2">
    <w:name w:val="FollowedHyperlink"/>
    <w:rPr>
      <w:color w:val="800080"/>
      <w:u w:val="single"/>
    </w:rPr>
  </w:style>
  <w:style w:type="character" w:styleId="affff3">
    <w:name w:val="Emphasis"/>
    <w:qFormat/>
    <w:rPr>
      <w:i/>
      <w:iCs/>
    </w:rPr>
  </w:style>
  <w:style w:type="character" w:styleId="affff4">
    <w:name w:val="Hyperlink"/>
    <w:uiPriority w:val="99"/>
    <w:rPr>
      <w:color w:val="0000FF"/>
      <w:u w:val="single"/>
    </w:rPr>
  </w:style>
  <w:style w:type="character" w:styleId="affff5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6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customStyle="1" w:styleId="1b">
    <w:name w:val="列表段落1"/>
    <w:basedOn w:val="a"/>
    <w:uiPriority w:val="34"/>
    <w:qFormat/>
    <w:pPr>
      <w:ind w:left="720"/>
      <w:contextualSpacing/>
    </w:pPr>
  </w:style>
  <w:style w:type="paragraph" w:styleId="affff7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8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9">
    <w:name w:val="Intense Quote"/>
    <w:basedOn w:val="a"/>
    <w:next w:val="a"/>
    <w:link w:val="affffa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a">
    <w:name w:val="明显引用 字符"/>
    <w:link w:val="affff9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b">
    <w:name w:val="Quote"/>
    <w:basedOn w:val="a"/>
    <w:next w:val="a"/>
    <w:link w:val="affffc"/>
    <w:qFormat/>
    <w:rPr>
      <w:rFonts w:cs="Simplified Arabic"/>
      <w:i/>
      <w:iCs/>
      <w:color w:val="000000"/>
    </w:rPr>
  </w:style>
  <w:style w:type="character" w:customStyle="1" w:styleId="affffc">
    <w:name w:val="引用 字符"/>
    <w:link w:val="affffb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AF0E0-F5DE-42AC-A45B-0725053EF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63</TotalTime>
  <Pages>2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JunHe</cp:lastModifiedBy>
  <cp:revision>18</cp:revision>
  <cp:lastPrinted>2022-03-20T13:18:00Z</cp:lastPrinted>
  <dcterms:created xsi:type="dcterms:W3CDTF">2022-08-24T05:35:00Z</dcterms:created>
  <dcterms:modified xsi:type="dcterms:W3CDTF">2022-10-26T06:05:00Z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